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OLE_LINK3"/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 xml:space="preserve">How to </w:t>
      </w:r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D</w:t>
      </w: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 xml:space="preserve">ownload Arduino, </w:t>
      </w:r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D</w:t>
      </w: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 xml:space="preserve">rivers and </w:t>
      </w:r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L</w:t>
      </w: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ibrar</w:t>
      </w:r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ies</w:t>
      </w:r>
      <w:bookmarkStart w:id="31" w:name="_GoBack"/>
      <w:bookmarkEnd w:id="31"/>
    </w:p>
    <w:bookmarkEnd w:id="0"/>
    <w:sdt>
      <w:sdtP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id w:val="147466341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kern w:val="2"/>
          <w:sz w:val="30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微软雅黑" w:hAnsi="微软雅黑" w:eastAsia="微软雅黑" w:cs="微软雅黑"/>
              <w:sz w:val="28"/>
              <w:szCs w:val="28"/>
              <w:lang w:val="en-US" w:eastAsia="zh-CN"/>
            </w:rPr>
          </w:pPr>
          <w:r>
            <w:rPr>
              <w:rFonts w:hint="eastAsia" w:ascii="微软雅黑" w:hAnsi="微软雅黑" w:eastAsia="微软雅黑" w:cs="微软雅黑"/>
              <w:sz w:val="28"/>
              <w:szCs w:val="28"/>
              <w:lang w:val="en-US" w:eastAsia="zh-CN"/>
            </w:rPr>
            <w:t>Content</w:t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instrText xml:space="preserve">TOC \o "1-2" \h \u </w:instrText>
          </w: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_Toc10540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Install Windows Drivers</w:t>
          </w:r>
          <w:r>
            <w:tab/>
          </w:r>
          <w:r>
            <w:fldChar w:fldCharType="begin"/>
          </w:r>
          <w:r>
            <w:instrText xml:space="preserve"> PAGEREF _Toc10540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_Toc5877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Download and install Arduino software</w:t>
          </w:r>
          <w:r>
            <w:tab/>
          </w:r>
          <w:r>
            <w:fldChar w:fldCharType="begin"/>
          </w:r>
          <w:r>
            <w:instrText xml:space="preserve"> PAGEREF _Toc5877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_Toc15341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Install the drivers on the Windows system</w:t>
          </w:r>
          <w:r>
            <w:tab/>
          </w:r>
          <w:r>
            <w:fldChar w:fldCharType="begin"/>
          </w:r>
          <w:r>
            <w:instrText xml:space="preserve"> PAGEREF _Toc15341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_Toc18301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Arduino IDE setting</w:t>
          </w:r>
          <w:r>
            <w:tab/>
          </w:r>
          <w:r>
            <w:fldChar w:fldCharType="begin"/>
          </w:r>
          <w:r>
            <w:instrText xml:space="preserve"> PAGEREF _Toc18301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_Toc9492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1.4 Start first program</w:t>
          </w:r>
          <w:r>
            <w:tab/>
          </w:r>
          <w:r>
            <w:fldChar w:fldCharType="begin"/>
          </w:r>
          <w:r>
            <w:instrText xml:space="preserve"> PAGEREF _Toc9492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_Toc31848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Install the Drivers on the MAC System</w:t>
          </w:r>
          <w:r>
            <w:tab/>
          </w:r>
          <w:r>
            <w:fldChar w:fldCharType="begin"/>
          </w:r>
          <w:r>
            <w:instrText xml:space="preserve"> PAGEREF _Toc31848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_Toc4944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Download and install Arduino software</w:t>
          </w:r>
          <w:r>
            <w:tab/>
          </w:r>
          <w:r>
            <w:fldChar w:fldCharType="begin"/>
          </w:r>
          <w:r>
            <w:instrText xml:space="preserve"> PAGEREF _Toc4944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_Toc28766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Download the drivers of CP2102</w:t>
          </w:r>
          <w:r>
            <w:tab/>
          </w:r>
          <w:r>
            <w:fldChar w:fldCharType="begin"/>
          </w:r>
          <w:r>
            <w:instrText xml:space="preserve"> PAGEREF _Toc28766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_Toc19090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How to install the drivers of CP2102</w:t>
          </w:r>
          <w:r>
            <w:tab/>
          </w:r>
          <w:r>
            <w:fldChar w:fldCharType="begin"/>
          </w:r>
          <w:r>
            <w:instrText xml:space="preserve"> PAGEREF _Toc19090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_Toc9162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Install Library Files to Arduino</w:t>
          </w:r>
          <w:r>
            <w:tab/>
          </w:r>
          <w:r>
            <w:fldChar w:fldCharType="begin"/>
          </w:r>
          <w:r>
            <w:instrText xml:space="preserve"> PAGEREF _Toc9162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_Toc27859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Manual installation</w:t>
          </w:r>
          <w:r>
            <w:tab/>
          </w:r>
          <w:r>
            <w:fldChar w:fldCharType="begin"/>
          </w:r>
          <w:r>
            <w:instrText xml:space="preserve"> PAGEREF _Toc27859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bidi w:val="0"/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  <w:bookmarkStart w:id="1" w:name="_Toc32489"/>
          <w:bookmarkStart w:id="2" w:name="_Toc21538"/>
        </w:p>
      </w:sdtContent>
    </w:sdt>
    <w:bookmarkEnd w:id="1"/>
    <w:bookmarkEnd w:id="2"/>
    <w:p>
      <w:p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3" w:name="_Toc9908"/>
      <w:bookmarkStart w:id="4" w:name="_Toc27080"/>
      <w:bookmarkStart w:id="5" w:name="_Toc10540"/>
      <w:bookmarkStart w:id="6" w:name="_Toc14067"/>
      <w:bookmarkStart w:id="7" w:name="_Toc28709"/>
      <w:r>
        <w:rPr>
          <w:rStyle w:val="24"/>
          <w:rFonts w:hint="eastAsia"/>
          <w:lang w:val="en-US" w:eastAsia="zh-CN"/>
        </w:rPr>
        <w:t>1.</w:t>
      </w:r>
      <w:bookmarkEnd w:id="3"/>
      <w:bookmarkEnd w:id="4"/>
      <w:r>
        <w:rPr>
          <w:rStyle w:val="24"/>
          <w:rFonts w:hint="eastAsia"/>
          <w:lang w:val="en-US" w:eastAsia="zh-CN"/>
        </w:rPr>
        <w:t xml:space="preserve"> Install Windows Drivers</w:t>
      </w:r>
      <w:bookmarkEnd w:id="5"/>
      <w:r>
        <w:rPr>
          <w:rStyle w:val="24"/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  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8" w:name="_Toc8429"/>
      <w:bookmarkStart w:id="9" w:name="_Toc30016"/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90465" cy="31432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" w:name="_Toc31934"/>
      <w:bookmarkStart w:id="11" w:name="_Toc14069"/>
      <w:bookmarkStart w:id="12" w:name="_Toc5877"/>
      <w:r>
        <w:rPr>
          <w:rFonts w:hint="eastAsia"/>
          <w:lang w:val="en-US" w:eastAsia="zh-CN"/>
        </w:rPr>
        <w:t xml:space="preserve">1.1 </w:t>
      </w:r>
      <w:bookmarkEnd w:id="10"/>
      <w:bookmarkEnd w:id="11"/>
      <w:bookmarkStart w:id="13" w:name="_Toc2962"/>
      <w:bookmarkStart w:id="14" w:name="_Toc32201"/>
      <w:bookmarkStart w:id="15" w:name="_Toc8583"/>
      <w:bookmarkStart w:id="16" w:name="_Toc9057"/>
      <w:r>
        <w:rPr>
          <w:rFonts w:hint="eastAsia"/>
          <w:lang w:val="en-US" w:eastAsia="zh-CN"/>
        </w:rPr>
        <w:t>Download and install Arduino software</w:t>
      </w:r>
      <w:bookmarkEnd w:id="12"/>
    </w:p>
    <w:p>
      <w:pP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Enter the Arduino official website: </w:t>
      </w:r>
      <w:bookmarkStart w:id="17" w:name="OLE_LINK40"/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instrText xml:space="preserve"> HYPERLINK "https://www.arduino.cc/" </w:instrTex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sz w:val="21"/>
          <w:szCs w:val="21"/>
        </w:rPr>
        <w:t>https://www.arduino.cc/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end"/>
      </w:r>
      <w:bookmarkEnd w:id="17"/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and click "SOFTWARE" to enter the download page, as shown in the following figure</w:t>
      </w:r>
      <w:bookmarkStart w:id="18" w:name="OLE_LINK48"/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shd w:val="clear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jc w:val="left"/>
        <w:textAlignment w:val="auto"/>
        <w:rPr>
          <w:rFonts w:hint="eastAsia" w:ascii="微软雅黑" w:hAnsi="微软雅黑" w:eastAsia="微软雅黑" w:cs="微软雅黑"/>
          <w:kern w:val="0"/>
          <w:sz w:val="21"/>
          <w:szCs w:val="21"/>
        </w:rPr>
      </w:pPr>
      <w:r>
        <w:drawing>
          <wp:inline distT="0" distB="0" distL="114300" distR="114300">
            <wp:extent cx="6322695" cy="335661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 </w:t>
      </w:r>
    </w:p>
    <w:p>
      <w:pPr>
        <w:keepNext w:val="0"/>
        <w:keepLines w:val="0"/>
        <w:pageBreakBefore w:val="0"/>
        <w:shd w:val="clear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jc w:val="left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</w:t>
      </w:r>
      <w:r>
        <w:drawing>
          <wp:inline distT="0" distB="0" distL="114300" distR="114300">
            <wp:extent cx="6324600" cy="3571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     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Then, select and download the corresponding installer according to your operating system. If you are a Windows user, please select "Windows Installer" to download the correct installation driver.</w:t>
      </w:r>
    </w:p>
    <w:p>
      <w:pPr>
        <w:bidi w:val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drawing>
          <wp:inline distT="0" distB="0" distL="114300" distR="114300">
            <wp:extent cx="6327140" cy="2778125"/>
            <wp:effectExtent l="0" t="0" r="165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Click</w:t>
      </w:r>
      <w:bookmarkStart w:id="19" w:name="OLE_LINK18"/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>Windows</w:t>
      </w:r>
      <w:bookmarkEnd w:id="19"/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 xml:space="preserve"> Win7 and newer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to download the installer for Arduino 1.8.16, which needs to be installed manually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.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And when clicking on the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>Windows ZIP file</w:t>
      </w:r>
      <w:bookmarkStart w:id="20" w:name="OLE_LINK1"/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, </w:t>
      </w:r>
      <w:bookmarkEnd w:id="20"/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the zip file of the Arduino 1.8.16 will be downloaded directly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,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and you only need to unzip it to complete the installation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.</w:t>
      </w:r>
    </w:p>
    <w:bookmarkEnd w:id="18"/>
    <w:p>
      <w:pPr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drawing>
          <wp:inline distT="0" distB="0" distL="114300" distR="114300">
            <wp:extent cx="4200525" cy="2381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t>Generally, you can download it by clicking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JUST DOWNLOAD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. Of course, if you like, you can choose a small sponsorship to help the great Arduino open source.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(3)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Once the Arduino software is downloaded, continue to install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. W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hen you receive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highlight w:val="yellow"/>
          <w:lang w:val="en-US" w:eastAsia="zh-CN"/>
        </w:rPr>
        <w:t>a warning from your operating system, allow the driver to install.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Click on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 Agree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, select the components you want to install and then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2762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AdobeSongStd-Ligh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48125" cy="2781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Select the installation directory (The default directory is recommended.), then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576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If the following interface appears, you should select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</w:t>
      </w:r>
    </w:p>
    <w:p>
      <w:pPr>
        <w:bidi w:val="0"/>
        <w:rPr>
          <w:rFonts w:hint="eastAsia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124960" cy="2077085"/>
            <wp:effectExtent l="0" t="0" r="8890" b="18415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This process will extract and install all the necessary files to properly execute the Arduino software (IDE).</w:t>
      </w:r>
    </w:p>
    <w:p>
      <w:pPr>
        <w:pStyle w:val="2"/>
      </w:pPr>
      <w:r>
        <w:drawing>
          <wp:inline distT="0" distB="0" distL="114300" distR="114300">
            <wp:extent cx="4038600" cy="27717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bookmarkStart w:id="21" w:name="OLE_LINK5"/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After the installation is complete, an Arduino software shortcut will be created on the desktop</w:t>
      </w:r>
      <w:bookmarkEnd w:id="21"/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048125" cy="27717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bookmarkEnd w:id="14"/>
    <w:bookmarkEnd w:id="15"/>
    <w:bookmarkEnd w:id="16"/>
    <w:p>
      <w:pPr>
        <w:pStyle w:val="2"/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2" w:name="_Toc10802"/>
      <w:bookmarkStart w:id="23" w:name="_Toc15153"/>
      <w:r>
        <w:rPr>
          <w:rFonts w:hint="eastAsia"/>
          <w:lang w:val="en-US" w:eastAsia="zh-CN"/>
        </w:rPr>
        <w:t>1.2</w:t>
      </w:r>
      <w:bookmarkEnd w:id="22"/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Install the Pico</w:t>
      </w:r>
      <w:bookmarkEnd w:id="23"/>
      <w:r>
        <w:rPr>
          <w:rFonts w:hint="eastAsia"/>
          <w:lang w:val="en-US" w:eastAsia="zh-CN"/>
        </w:rPr>
        <w:t xml:space="preserve"> development board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21"/>
          <w:szCs w:val="21"/>
          <w:lang w:val="en-US" w:eastAsia="zh-CN" w:bidi="ar-SA"/>
        </w:rPr>
        <w:t>Open Arduino IDE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，and click 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Tools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Board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Boards Manager...</w:t>
      </w: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 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7450" cy="3390900"/>
            <wp:effectExtent l="0" t="0" r="0" b="0"/>
            <wp:docPr id="11" name="图片 1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ntitl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 xml:space="preserve">Enter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8"/>
          <w:szCs w:val="28"/>
          <w:lang w:val="en-US" w:eastAsia="zh-CN" w:bidi="ar-SA"/>
        </w:rPr>
        <w:t xml:space="preserve">Pico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 xml:space="preserve">and select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8"/>
          <w:szCs w:val="28"/>
          <w:lang w:val="en-US" w:eastAsia="zh-CN" w:bidi="ar-SA"/>
        </w:rPr>
        <w:t xml:space="preserve">Arduino Mbed OS RP2040 Boards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 xml:space="preserve">and click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8"/>
          <w:szCs w:val="28"/>
          <w:lang w:val="en-US" w:eastAsia="zh-CN" w:bidi="ar-SA"/>
        </w:rPr>
        <w:t>Install</w:t>
      </w:r>
    </w:p>
    <w:p>
      <w:pPr>
        <w:pStyle w:val="2"/>
        <w:numPr>
          <w:ilvl w:val="0"/>
          <w:numId w:val="0"/>
        </w:numPr>
      </w:pPr>
      <w:r>
        <w:drawing>
          <wp:inline distT="0" distB="0" distL="114300" distR="114300">
            <wp:extent cx="6322695" cy="3550285"/>
            <wp:effectExtent l="0" t="0" r="190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Then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</w:p>
    <w:p>
      <w:pPr>
        <w:pStyle w:val="2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323330" cy="3546475"/>
            <wp:effectExtent l="0" t="0" r="1270" b="158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400550" cy="2200275"/>
            <wp:effectExtent l="0" t="0" r="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Then click 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Close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3965" cy="3557905"/>
            <wp:effectExtent l="0" t="0" r="635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4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4" w:name="_Toc29566"/>
      <w:bookmarkStart w:id="25" w:name="_Toc25049"/>
      <w:bookmarkStart w:id="26" w:name="_Toc31115"/>
      <w:bookmarkStart w:id="27" w:name="_Toc8541"/>
      <w:r>
        <w:rPr>
          <w:rFonts w:hint="eastAsia"/>
          <w:lang w:val="en-US" w:eastAsia="zh-CN"/>
        </w:rPr>
        <w:t>1.3 Upload the pico firmware compatible with Arduino</w:t>
      </w:r>
    </w:p>
    <w:p>
      <w:pPr>
        <w:pStyle w:val="2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need to upload a pico firmware compatible with Arduino.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Disconnect the computer with the pico board.</w:t>
      </w:r>
    </w:p>
    <w:p>
      <w:pPr>
        <w:pStyle w:val="2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8"/>
          <w:szCs w:val="28"/>
          <w:lang w:val="en-US" w:eastAsia="zh-CN" w:bidi="ar-SA"/>
        </w:rPr>
        <w:t xml:space="preserve">Hold down the button BOOTSEL, connect them again before releasing the button. </w:t>
      </w:r>
    </w:p>
    <w:p>
      <w:pPr>
        <w:pStyle w:val="2"/>
        <w:numPr>
          <w:numId w:val="0"/>
        </w:numP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Keep holding down the button before connecting the pico board with your computer; otherwise, the firmware can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’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t be downloaded</w:t>
      </w:r>
    </w:p>
    <w:p>
      <w:pPr>
        <w:bidi w:val="0"/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162550" cy="125730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（2）Open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Arduino IDE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and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File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Examples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01.Basics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Blink</w:t>
      </w:r>
    </w:p>
    <w:p>
      <w:pPr>
        <w:bidi w:val="0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705475" cy="3352800"/>
            <wp:effectExtent l="0" t="0" r="9525" b="0"/>
            <wp:docPr id="16" name="图片 1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ntitl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Tools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Board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Arduino Mbed OS RP2040 Boards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Raspberry Pi Pico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28410" cy="2843530"/>
            <wp:effectExtent l="0" t="0" r="15240" b="13970"/>
            <wp:docPr id="22" name="图片 2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Untitl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Upload the script（Blink）to the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Raspberry Pi Pico</w:t>
      </w:r>
    </w:p>
    <w:p>
      <w:pPr>
        <w:pStyle w:val="2"/>
      </w:pPr>
      <w:r>
        <w:drawing>
          <wp:inline distT="0" distB="0" distL="114300" distR="114300">
            <wp:extent cx="5734050" cy="3676650"/>
            <wp:effectExtent l="0" t="0" r="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rcRect b="190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743575" cy="1190625"/>
            <wp:effectExtent l="0" t="0" r="952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Then the indicator on the Raspberry Pi Pico will flash.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1130300</wp:posOffset>
                </wp:positionV>
                <wp:extent cx="426085" cy="366395"/>
                <wp:effectExtent l="4445" t="4445" r="7620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0415" y="2547620"/>
                          <a:ext cx="426085" cy="366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1S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1pt;margin-top:89pt;height:28.85pt;width:33.55pt;z-index:251660288;mso-width-relative:page;mso-height-relative:page;" fillcolor="#FFFFFF [3201]" filled="t" stroked="t" coordsize="21600,21600" o:gfxdata="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B1USudgAAAALAQAADwAAAAAAAAABACAAAAAiAAAAZHJzL2Rvd25yZXYueG1sUEsBAhQA&#10;FAAAAAgAh07iQHoXyGZkAgAAxA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1S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2329815</wp:posOffset>
                </wp:positionH>
                <wp:positionV relativeFrom="paragraph">
                  <wp:posOffset>1487170</wp:posOffset>
                </wp:positionV>
                <wp:extent cx="1583055" cy="154305"/>
                <wp:effectExtent l="12700" t="12700" r="23495" b="23495"/>
                <wp:wrapNone/>
                <wp:docPr id="35" name="左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63545" y="2785745"/>
                          <a:ext cx="1583055" cy="154305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183.45pt;margin-top:117.1pt;height:12.15pt;width:124.65pt;z-index:251659264;v-text-anchor:middle;mso-width-relative:page;mso-height-relative:page;" fillcolor="#FF0000" filled="t" stroked="t" coordsize="21600,21600" o:gfxdata="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rPlnHNoAAAALAQAADwAAAAAAAAABACAA&#10;AAAiAAAAZHJzL2Rvd25yZXYueG1sUEsBAhQAFAAAAAgAh07iQJG9q0x9AgAA+wQAAA4AAAAAAAAA&#10;AQAgAAAAKQEAAGRycy9lMm9Eb2MueG1sUEsFBgAAAAAGAAYAWQEAABgGAAAAAA==&#10;" adj="1052,5400">
                <v:fill on="t" focussize="0,0"/>
                <v:stroke weight="2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="宋体"/>
          <w:lang w:val="en-US" w:eastAsia="zh-CN"/>
        </w:rPr>
        <w:t xml:space="preserve">        </w:t>
      </w:r>
      <w:r>
        <w:drawing>
          <wp:inline distT="0" distB="0" distL="114300" distR="114300">
            <wp:extent cx="1724025" cy="3228975"/>
            <wp:effectExtent l="0" t="0" r="9525" b="952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      </w:t>
      </w:r>
      <w:r>
        <w:rPr>
          <w:rFonts w:hint="default" w:eastAsia="宋体"/>
          <w:lang w:val="en-US" w:eastAsia="zh-CN"/>
        </w:rPr>
        <w:t xml:space="preserve">      </w:t>
      </w:r>
      <w:r>
        <w:rPr>
          <w:rFonts w:hint="eastAsia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1781175" cy="3219450"/>
            <wp:effectExtent l="0" t="0" r="9525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Tools</w:t>
      </w:r>
      <w:r>
        <w:rPr>
          <w:rFonts w:hint="eastAsia" w:ascii="宋体" w:hAnsi="宋体" w:eastAsia="宋体" w:cs="宋体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Port</w:t>
      </w:r>
      <w:r>
        <w:rPr>
          <w:rFonts w:hint="eastAsia" w:ascii="宋体" w:hAnsi="宋体" w:eastAsia="宋体" w:cs="宋体"/>
          <w:color w:val="auto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COMx(Raspberry Pi Pico)</w:t>
      </w:r>
      <w:bookmarkStart w:id="28" w:name="OLE_LINK6"/>
    </w:p>
    <w:bookmarkEnd w:id="28"/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Com port is different on the computers.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Please select your correct 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COM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port. In this tutorial, the com port is Com15.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886450" cy="3371850"/>
            <wp:effectExtent l="0" t="0" r="0" b="0"/>
            <wp:docPr id="25" name="图片 2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Untitl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numId w:val="0"/>
        </w:numP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Don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’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t select the port if it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’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s your first time to upload scripts to the pico board .</w:t>
      </w:r>
    </w:p>
    <w:p>
      <w:pPr>
        <w:pStyle w:val="2"/>
        <w:numPr>
          <w:numId w:val="0"/>
        </w:numP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Select if the com port is correct when uploading the script each time; otherwise the code will fail to upload.</w:t>
      </w:r>
    </w:p>
    <w:p>
      <w:pPr>
        <w:pStyle w:val="2"/>
        <w:numPr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Sometimes, Raspberry Pi Pico can</w:t>
      </w:r>
      <w:r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’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t work in light of the loss of code. At this time, you need to upload the firmware of the pico board in accordance with above steps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bookmarkEnd w:id="6"/>
    <w:bookmarkEnd w:id="7"/>
    <w:bookmarkEnd w:id="24"/>
    <w:bookmarkEnd w:id="25"/>
    <w:bookmarkEnd w:id="26"/>
    <w:bookmarkEnd w:id="27"/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ilvl w:val="0"/>
          <w:numId w:val="2"/>
        </w:numPr>
        <w:ind w:leftChars="0"/>
        <w:rPr>
          <w:rStyle w:val="24"/>
          <w:rFonts w:hint="eastAsia"/>
          <w:lang w:val="en-US" w:eastAsia="zh-CN"/>
        </w:rPr>
      </w:pPr>
      <w:bookmarkStart w:id="29" w:name="_Toc17315"/>
      <w:r>
        <w:rPr>
          <w:rStyle w:val="24"/>
          <w:rFonts w:hint="eastAsia"/>
          <w:lang w:val="en-US" w:eastAsia="zh-CN"/>
        </w:rPr>
        <w:t>Install the driver on MAC</w:t>
      </w:r>
    </w:p>
    <w:bookmarkEnd w:id="29"/>
    <w:p>
      <w:pPr>
        <w:pStyle w:val="2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329305"/>
            <wp:effectExtent l="0" t="0" r="635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outlineLvl w:val="9"/>
        <w:rPr>
          <w:rFonts w:hint="default"/>
          <w:lang w:val="en-US" w:eastAsia="zh-CN"/>
        </w:rPr>
      </w:pPr>
      <w:bookmarkStart w:id="30" w:name="_Toc181"/>
      <w:r>
        <w:rPr>
          <w:rFonts w:hint="eastAsia"/>
          <w:lang w:val="en-US" w:eastAsia="zh-CN"/>
        </w:rPr>
        <w:t>Download Arduino IDE:</w:t>
      </w:r>
      <w:bookmarkEnd w:id="30"/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29325" cy="3067050"/>
            <wp:effectExtent l="0" t="0" r="952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Just refer to the Windows system</w:t>
      </w:r>
    </w:p>
    <w:p>
      <w:pPr>
        <w:pStyle w:val="2"/>
        <w:numPr>
          <w:ilvl w:val="0"/>
          <w:numId w:val="0"/>
        </w:numPr>
        <w:rPr>
          <w:rStyle w:val="24"/>
          <w:rFonts w:hint="default" w:eastAsia="宋体"/>
          <w:lang w:val="en-US" w:eastAsia="zh-CN"/>
        </w:rPr>
      </w:pPr>
    </w:p>
    <w:p>
      <w:pPr>
        <w:pStyle w:val="2"/>
        <w:rPr>
          <w:rFonts w:hint="default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9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1312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DD205A"/>
    <w:multiLevelType w:val="singleLevel"/>
    <w:tmpl w:val="A1DD205A"/>
    <w:lvl w:ilvl="0" w:tentative="0">
      <w:start w:val="4"/>
      <w:numFmt w:val="decimal"/>
      <w:suff w:val="space"/>
      <w:lvlText w:val="(%1)"/>
      <w:lvlJc w:val="left"/>
    </w:lvl>
  </w:abstractNum>
  <w:abstractNum w:abstractNumId="1">
    <w:nsid w:val="0277839C"/>
    <w:multiLevelType w:val="singleLevel"/>
    <w:tmpl w:val="0277839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A15DD"/>
    <w:rsid w:val="003008F5"/>
    <w:rsid w:val="00873A12"/>
    <w:rsid w:val="00D57143"/>
    <w:rsid w:val="00EB3869"/>
    <w:rsid w:val="01056698"/>
    <w:rsid w:val="01263A72"/>
    <w:rsid w:val="016919F6"/>
    <w:rsid w:val="01B94EDD"/>
    <w:rsid w:val="01E81105"/>
    <w:rsid w:val="02337F53"/>
    <w:rsid w:val="023C7E7E"/>
    <w:rsid w:val="02726D04"/>
    <w:rsid w:val="02F1397C"/>
    <w:rsid w:val="03443EDE"/>
    <w:rsid w:val="037C22CC"/>
    <w:rsid w:val="03A93C5F"/>
    <w:rsid w:val="03E8151B"/>
    <w:rsid w:val="04464766"/>
    <w:rsid w:val="04AF75C8"/>
    <w:rsid w:val="05023073"/>
    <w:rsid w:val="05492B02"/>
    <w:rsid w:val="05A827D0"/>
    <w:rsid w:val="07FC3E74"/>
    <w:rsid w:val="080309FE"/>
    <w:rsid w:val="080F202A"/>
    <w:rsid w:val="08A96A41"/>
    <w:rsid w:val="09C36FC7"/>
    <w:rsid w:val="09CB22E3"/>
    <w:rsid w:val="0B107605"/>
    <w:rsid w:val="0B212472"/>
    <w:rsid w:val="0BE81E1F"/>
    <w:rsid w:val="0BEB51A8"/>
    <w:rsid w:val="0C4F4ABC"/>
    <w:rsid w:val="0C597D15"/>
    <w:rsid w:val="0D50098C"/>
    <w:rsid w:val="0DBA2AD3"/>
    <w:rsid w:val="0DCD2973"/>
    <w:rsid w:val="0E024FCA"/>
    <w:rsid w:val="0E4F160B"/>
    <w:rsid w:val="0E7F000A"/>
    <w:rsid w:val="0F2A26BE"/>
    <w:rsid w:val="0F4F7807"/>
    <w:rsid w:val="0F5F249F"/>
    <w:rsid w:val="10DE12D0"/>
    <w:rsid w:val="1146350B"/>
    <w:rsid w:val="12480E0E"/>
    <w:rsid w:val="12613325"/>
    <w:rsid w:val="12795C75"/>
    <w:rsid w:val="13996F2F"/>
    <w:rsid w:val="14403689"/>
    <w:rsid w:val="149B5EDC"/>
    <w:rsid w:val="153717ED"/>
    <w:rsid w:val="16245A26"/>
    <w:rsid w:val="165628A2"/>
    <w:rsid w:val="17316C6E"/>
    <w:rsid w:val="179A15DD"/>
    <w:rsid w:val="179B430A"/>
    <w:rsid w:val="19873DC3"/>
    <w:rsid w:val="19B20CC6"/>
    <w:rsid w:val="1A911870"/>
    <w:rsid w:val="1AE02D6C"/>
    <w:rsid w:val="1BC657C6"/>
    <w:rsid w:val="1C143D35"/>
    <w:rsid w:val="1C3A4D95"/>
    <w:rsid w:val="1C46388C"/>
    <w:rsid w:val="1CA42CDD"/>
    <w:rsid w:val="1CF917F0"/>
    <w:rsid w:val="1D395A93"/>
    <w:rsid w:val="1DE97C66"/>
    <w:rsid w:val="1E2E34DE"/>
    <w:rsid w:val="1E2E4E2D"/>
    <w:rsid w:val="1EC61EA9"/>
    <w:rsid w:val="1F35316E"/>
    <w:rsid w:val="1FB5033A"/>
    <w:rsid w:val="1FE31210"/>
    <w:rsid w:val="20BB616A"/>
    <w:rsid w:val="2179518E"/>
    <w:rsid w:val="21867BCC"/>
    <w:rsid w:val="21C66D7B"/>
    <w:rsid w:val="22774AA2"/>
    <w:rsid w:val="22A9688E"/>
    <w:rsid w:val="2381428B"/>
    <w:rsid w:val="251E4EBE"/>
    <w:rsid w:val="253751EA"/>
    <w:rsid w:val="25B43844"/>
    <w:rsid w:val="25B6457B"/>
    <w:rsid w:val="26765D6A"/>
    <w:rsid w:val="26A3288B"/>
    <w:rsid w:val="272A6B77"/>
    <w:rsid w:val="272D3B58"/>
    <w:rsid w:val="27A64AED"/>
    <w:rsid w:val="28C205AC"/>
    <w:rsid w:val="28D36B7A"/>
    <w:rsid w:val="28E21D7E"/>
    <w:rsid w:val="292D1350"/>
    <w:rsid w:val="29920EC2"/>
    <w:rsid w:val="299B12D5"/>
    <w:rsid w:val="29A46E4B"/>
    <w:rsid w:val="2AE660EF"/>
    <w:rsid w:val="2C2A2AB8"/>
    <w:rsid w:val="2C607B37"/>
    <w:rsid w:val="2D465CF3"/>
    <w:rsid w:val="2F181BCF"/>
    <w:rsid w:val="2F804275"/>
    <w:rsid w:val="32D963B4"/>
    <w:rsid w:val="33157CB2"/>
    <w:rsid w:val="3372728D"/>
    <w:rsid w:val="347279FC"/>
    <w:rsid w:val="34D57356"/>
    <w:rsid w:val="34E06240"/>
    <w:rsid w:val="3587330E"/>
    <w:rsid w:val="35E71A65"/>
    <w:rsid w:val="36065151"/>
    <w:rsid w:val="36940E84"/>
    <w:rsid w:val="375574D1"/>
    <w:rsid w:val="37851F1B"/>
    <w:rsid w:val="37B53C2A"/>
    <w:rsid w:val="38500BBA"/>
    <w:rsid w:val="38506A88"/>
    <w:rsid w:val="38F56259"/>
    <w:rsid w:val="39543F43"/>
    <w:rsid w:val="398149FD"/>
    <w:rsid w:val="3D756035"/>
    <w:rsid w:val="3D790A8B"/>
    <w:rsid w:val="3EA85113"/>
    <w:rsid w:val="3EDE3531"/>
    <w:rsid w:val="3F6C4BD8"/>
    <w:rsid w:val="3FC86C59"/>
    <w:rsid w:val="3FFB71DF"/>
    <w:rsid w:val="40884F84"/>
    <w:rsid w:val="408F288A"/>
    <w:rsid w:val="413E1176"/>
    <w:rsid w:val="41443B0A"/>
    <w:rsid w:val="415473E5"/>
    <w:rsid w:val="419850DE"/>
    <w:rsid w:val="4269456D"/>
    <w:rsid w:val="4271448D"/>
    <w:rsid w:val="44342C36"/>
    <w:rsid w:val="4447309F"/>
    <w:rsid w:val="44711247"/>
    <w:rsid w:val="450036D4"/>
    <w:rsid w:val="45427AA4"/>
    <w:rsid w:val="459D3FAC"/>
    <w:rsid w:val="45BE7A5E"/>
    <w:rsid w:val="47A867D3"/>
    <w:rsid w:val="480107D0"/>
    <w:rsid w:val="480B2B68"/>
    <w:rsid w:val="48C33DD8"/>
    <w:rsid w:val="496675BA"/>
    <w:rsid w:val="49AA7C97"/>
    <w:rsid w:val="49C940FC"/>
    <w:rsid w:val="4A9A5011"/>
    <w:rsid w:val="4AB2113C"/>
    <w:rsid w:val="4B457FAC"/>
    <w:rsid w:val="4B4F3FCF"/>
    <w:rsid w:val="4BAA53D7"/>
    <w:rsid w:val="4C3A4497"/>
    <w:rsid w:val="4CAD29A8"/>
    <w:rsid w:val="4CCB4D7F"/>
    <w:rsid w:val="4D085C11"/>
    <w:rsid w:val="4D0C729E"/>
    <w:rsid w:val="4DBB4D46"/>
    <w:rsid w:val="4DD50C1F"/>
    <w:rsid w:val="4E207135"/>
    <w:rsid w:val="4EC50FB3"/>
    <w:rsid w:val="4F2517FF"/>
    <w:rsid w:val="50F34CAD"/>
    <w:rsid w:val="519A6A64"/>
    <w:rsid w:val="51F85A4C"/>
    <w:rsid w:val="52322C43"/>
    <w:rsid w:val="52606C50"/>
    <w:rsid w:val="529965E1"/>
    <w:rsid w:val="52A92797"/>
    <w:rsid w:val="52F97A92"/>
    <w:rsid w:val="5335086F"/>
    <w:rsid w:val="53FC0C73"/>
    <w:rsid w:val="54D75805"/>
    <w:rsid w:val="553167C9"/>
    <w:rsid w:val="5561176B"/>
    <w:rsid w:val="560D2D36"/>
    <w:rsid w:val="561F32B6"/>
    <w:rsid w:val="562847E0"/>
    <w:rsid w:val="59595C3E"/>
    <w:rsid w:val="59682851"/>
    <w:rsid w:val="59AC4596"/>
    <w:rsid w:val="5A645E43"/>
    <w:rsid w:val="5BB9705B"/>
    <w:rsid w:val="5BC4337F"/>
    <w:rsid w:val="5CA3122D"/>
    <w:rsid w:val="5D7F01DA"/>
    <w:rsid w:val="5EED2637"/>
    <w:rsid w:val="5EF13B3C"/>
    <w:rsid w:val="5F49677C"/>
    <w:rsid w:val="5FC13604"/>
    <w:rsid w:val="5FC16219"/>
    <w:rsid w:val="5FDF140B"/>
    <w:rsid w:val="60961708"/>
    <w:rsid w:val="60B57361"/>
    <w:rsid w:val="60FC5DF2"/>
    <w:rsid w:val="6163070A"/>
    <w:rsid w:val="616C6B10"/>
    <w:rsid w:val="61AF0941"/>
    <w:rsid w:val="62281F05"/>
    <w:rsid w:val="6288090B"/>
    <w:rsid w:val="62AD7119"/>
    <w:rsid w:val="63BD72E1"/>
    <w:rsid w:val="647D4FD2"/>
    <w:rsid w:val="64AA590A"/>
    <w:rsid w:val="6568089E"/>
    <w:rsid w:val="659D1DBC"/>
    <w:rsid w:val="65C92201"/>
    <w:rsid w:val="66772B35"/>
    <w:rsid w:val="66EF06B1"/>
    <w:rsid w:val="671A1E03"/>
    <w:rsid w:val="675C6231"/>
    <w:rsid w:val="67FE4BC5"/>
    <w:rsid w:val="68264952"/>
    <w:rsid w:val="688A6BBF"/>
    <w:rsid w:val="68A17E1F"/>
    <w:rsid w:val="69877DDF"/>
    <w:rsid w:val="699A42CC"/>
    <w:rsid w:val="69C85F28"/>
    <w:rsid w:val="6A230CA0"/>
    <w:rsid w:val="6B1E05DF"/>
    <w:rsid w:val="6B8B350B"/>
    <w:rsid w:val="6BDD5BD0"/>
    <w:rsid w:val="6C1B0122"/>
    <w:rsid w:val="6C5F5F43"/>
    <w:rsid w:val="6CAE1952"/>
    <w:rsid w:val="6D533E9D"/>
    <w:rsid w:val="6E10493A"/>
    <w:rsid w:val="717D080A"/>
    <w:rsid w:val="71C02602"/>
    <w:rsid w:val="71EF45AC"/>
    <w:rsid w:val="724C3A64"/>
    <w:rsid w:val="724E2BCD"/>
    <w:rsid w:val="72863322"/>
    <w:rsid w:val="72C17B82"/>
    <w:rsid w:val="72F25EDA"/>
    <w:rsid w:val="733F700D"/>
    <w:rsid w:val="73823D25"/>
    <w:rsid w:val="75B3728E"/>
    <w:rsid w:val="75D65D8D"/>
    <w:rsid w:val="769B1565"/>
    <w:rsid w:val="769F2D0A"/>
    <w:rsid w:val="77136249"/>
    <w:rsid w:val="77333A65"/>
    <w:rsid w:val="77D96B7A"/>
    <w:rsid w:val="792865B4"/>
    <w:rsid w:val="79985792"/>
    <w:rsid w:val="79B76717"/>
    <w:rsid w:val="79DA51CE"/>
    <w:rsid w:val="7A8A274E"/>
    <w:rsid w:val="7BCC3414"/>
    <w:rsid w:val="7CF91B06"/>
    <w:rsid w:val="7D2E5ECC"/>
    <w:rsid w:val="7D724F2D"/>
    <w:rsid w:val="7F0A654C"/>
    <w:rsid w:val="7F186552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link w:val="24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paragraph" w:styleId="4">
    <w:name w:val="heading 2"/>
    <w:basedOn w:val="5"/>
    <w:next w:val="1"/>
    <w:link w:val="2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黑体"/>
      <w:b/>
      <w:sz w:val="32"/>
    </w:rPr>
  </w:style>
  <w:style w:type="paragraph" w:styleId="6">
    <w:name w:val="heading 3"/>
    <w:basedOn w:val="1"/>
    <w:next w:val="1"/>
    <w:link w:val="2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paragraph" w:styleId="7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5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unhideWhenUsed/>
    <w:qFormat/>
    <w:uiPriority w:val="99"/>
    <w:rPr>
      <w:color w:val="800080"/>
      <w:u w:val="single"/>
    </w:rPr>
  </w:style>
  <w:style w:type="character" w:styleId="18">
    <w:name w:val="Emphasis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paragraph" w:customStyle="1" w:styleId="20">
    <w:name w:val="列出段落1"/>
    <w:basedOn w:val="1"/>
    <w:qFormat/>
    <w:uiPriority w:val="99"/>
    <w:pPr>
      <w:ind w:firstLine="420" w:firstLineChars="200"/>
    </w:pPr>
    <w:rPr>
      <w:rFonts w:ascii="Times New Roman" w:hAnsi="Times New Roman"/>
      <w:szCs w:val="24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3">
    <w:name w:val="标题 3 Char"/>
    <w:link w:val="6"/>
    <w:qFormat/>
    <w:uiPriority w:val="0"/>
    <w:rPr>
      <w:rFonts w:ascii="Tahoma" w:hAnsi="Tahoma"/>
      <w:b/>
      <w:sz w:val="28"/>
    </w:rPr>
  </w:style>
  <w:style w:type="character" w:customStyle="1" w:styleId="24">
    <w:name w:val="标题 1 Char"/>
    <w:link w:val="3"/>
    <w:qFormat/>
    <w:uiPriority w:val="0"/>
    <w:rPr>
      <w:rFonts w:hint="eastAsia" w:ascii="Calibri" w:hAnsi="Calibri" w:eastAsia="宋体" w:cs="宋体"/>
      <w:b/>
      <w:kern w:val="44"/>
      <w:sz w:val="44"/>
      <w:szCs w:val="48"/>
      <w:lang w:bidi="ar"/>
    </w:rPr>
  </w:style>
  <w:style w:type="character" w:customStyle="1" w:styleId="25">
    <w:name w:val="标题 2 Char"/>
    <w:link w:val="4"/>
    <w:qFormat/>
    <w:uiPriority w:val="0"/>
    <w:rPr>
      <w:rFonts w:ascii="Calibri" w:hAnsi="Calibri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42</Pages>
  <Words>1584</Words>
  <Characters>7858</Characters>
  <Lines>0</Lines>
  <Paragraphs>0</Paragraphs>
  <TotalTime>4</TotalTime>
  <ScaleCrop>false</ScaleCrop>
  <LinksUpToDate>false</LinksUpToDate>
  <CharactersWithSpaces>9319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2021-01-15T02:42:00Z</dcterms:created>
  <dc:creator>Administrator</dc:creator>
  <cp:lastModifiedBy>Administrator</cp:lastModifiedBy>
  <dcterms:modified xsi:type="dcterms:W3CDTF">2022-04-19T03:49:42Z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9569CBAF166943768F6B184612CFE744</vt:lpwstr>
  </property>
</Properties>
</file>