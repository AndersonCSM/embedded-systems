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Project 20：Stepping Motor</w:t>
      </w:r>
    </w:p>
    <w:p>
      <w:pPr>
        <w:widowControl/>
        <w:numPr>
          <w:ilvl w:val="0"/>
          <w:numId w:val="1"/>
        </w:numPr>
        <w:spacing w:before="0" w:beforeAutospacing="0" w:after="0" w:afterAutospacing="0"/>
        <w:jc w:val="both"/>
        <w:outlineLvl w:val="0"/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Introduction</w:t>
      </w:r>
    </w:p>
    <w:p>
      <w:pPr>
        <w:widowControl/>
        <w:spacing w:before="0" w:beforeAutospacing="0" w:after="0" w:afterAutospacing="0"/>
        <w:jc w:val="both"/>
        <w:outlineLvl w:val="9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 xml:space="preserve">Stepping motors are accurately positioned and are the most important components in industrial robots, 3D printers, large lathes, and other mechanical devices. In this project, we will use a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 xml:space="preserve">ico to control the ULN2003 stepper motor drive board to make the motors rotate. </w:t>
      </w:r>
    </w:p>
    <w:p>
      <w:pPr>
        <w:widowControl/>
        <w:numPr>
          <w:ilvl w:val="0"/>
          <w:numId w:val="1"/>
        </w:numPr>
        <w:spacing w:before="0" w:beforeAutospacing="0" w:after="0" w:afterAutospacing="0"/>
        <w:jc w:val="both"/>
        <w:outlineLvl w:val="0"/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Components Required</w:t>
      </w:r>
    </w:p>
    <w:p>
      <w:pPr>
        <w:widowControl/>
        <w:spacing w:before="0" w:beforeAutospacing="0" w:after="0" w:afterAutospacing="0"/>
        <w:jc w:val="both"/>
        <w:outlineLvl w:val="9"/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</w:p>
    <w:tbl>
      <w:tblPr>
        <w:tblStyle w:val="10"/>
        <w:tblW w:w="98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6"/>
        <w:gridCol w:w="3583"/>
        <w:gridCol w:w="30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3196" w:type="dxa"/>
            <w:vAlign w:val="top"/>
          </w:tcPr>
          <w:p>
            <w:pPr>
              <w:pStyle w:val="2"/>
              <w:rPr>
                <w:rFonts w:hint="eastAsia"/>
              </w:rPr>
            </w:pPr>
            <w:bookmarkStart w:id="0" w:name="OLE_LINK6" w:colFirst="3" w:colLast="3"/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964055" cy="782320"/>
                  <wp:effectExtent l="0" t="0" r="17145" b="17780"/>
                  <wp:docPr id="1" name="图片 34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4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78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443990" cy="1111250"/>
                  <wp:effectExtent l="0" t="0" r="3810" b="12700"/>
                  <wp:docPr id="2" name="图片 35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5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99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427480" cy="949325"/>
                  <wp:effectExtent l="0" t="0" r="1270" b="3175"/>
                  <wp:docPr id="3" name="图片 8" descr="KS0208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8" descr="KS0208 (1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0995" t="30972" r="20572" b="30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19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3583" w:type="dxa"/>
            <w:vAlign w:val="top"/>
          </w:tcPr>
          <w:p>
            <w:pPr>
              <w:bidi w:val="0"/>
              <w:ind w:left="210" w:leftChars="75" w:firstLine="0" w:firstLine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ULN2003 Stepper Motor Drive Board*1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319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018540" cy="1007745"/>
                  <wp:effectExtent l="0" t="0" r="10160" b="1905"/>
                  <wp:docPr id="4" name="图片 2" descr="电机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电机 (1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381" t="7730" r="12077" b="8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100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946150" cy="1116965"/>
                  <wp:effectExtent l="0" t="0" r="6350" b="6985"/>
                  <wp:docPr id="5" name="图片 20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0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5648" t="17870" r="33804" b="28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50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05510" cy="484505"/>
                  <wp:effectExtent l="0" t="0" r="8890" b="10795"/>
                  <wp:docPr id="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196" w:type="dxa"/>
            <w:vAlign w:val="top"/>
          </w:tcPr>
          <w:p>
            <w:pPr>
              <w:bidi w:val="0"/>
              <w:ind w:firstLine="210" w:firstLineChars="10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Stepper Motor *1</w:t>
            </w:r>
          </w:p>
        </w:tc>
        <w:tc>
          <w:tcPr>
            <w:tcW w:w="358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M-F Dupont Wires </w:t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</w:tbl>
    <w:p>
      <w:pPr>
        <w:widowControl/>
        <w:numPr>
          <w:ilvl w:val="0"/>
          <w:numId w:val="2"/>
        </w:numPr>
        <w:spacing w:before="0" w:beforeAutospacing="0" w:after="0" w:afterAutospacing="0"/>
        <w:jc w:val="both"/>
        <w:outlineLvl w:val="0"/>
        <w:rPr>
          <w:rFonts w:ascii="Meiryo" w:hAnsi="Meiryo" w:eastAsia="Meiryo" w:cs="Meiryo"/>
          <w:b/>
          <w:bCs/>
          <w:kern w:val="2"/>
          <w:sz w:val="28"/>
          <w:szCs w:val="28"/>
          <w:lang w:val="en-US" w:eastAsia="zh-CN" w:bidi="ar-SA"/>
        </w:rPr>
      </w:pPr>
      <w:bookmarkStart w:id="1" w:name="_Toc7708"/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Component Knowledge</w:t>
      </w:r>
      <w:bookmarkEnd w:id="1"/>
    </w:p>
    <w:p>
      <w:pPr>
        <w:widowControl/>
        <w:numPr>
          <w:ilvl w:val="0"/>
          <w:numId w:val="0"/>
        </w:numPr>
        <w:spacing w:before="0" w:beforeAutospacing="0" w:after="0" w:afterAutospacing="0"/>
        <w:jc w:val="both"/>
        <w:outlineLvl w:val="9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-SA"/>
        </w:rPr>
        <w:drawing>
          <wp:inline distT="0" distB="0" distL="114300" distR="114300">
            <wp:extent cx="1271270" cy="1257300"/>
            <wp:effectExtent l="0" t="0" r="5080" b="0"/>
            <wp:docPr id="7" name="图片 2" descr="电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电机 (1)"/>
                    <pic:cNvPicPr>
                      <a:picLocks noChangeAspect="1"/>
                    </pic:cNvPicPr>
                  </pic:nvPicPr>
                  <pic:blipFill>
                    <a:blip r:embed="rId9"/>
                    <a:srcRect l="3381" t="7730" r="12077" b="8696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Stepper motor: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It is a motor controlled by a series of electromagnetic coils.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It can rotate by the exact number of degrees (or steps) needed, allowing you to move it to a precise position and keep it there.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It does this by supplying power to the coil inside the motor in a very short time, but you must always supply power to the motor to keep it in the position you want.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There are two basic types of stepping motors, namely unipolar stepping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motor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and bipolar stepping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motor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. In this project, we use a 28-BYJ48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unipolar stepper motor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widowControl/>
        <w:numPr>
          <w:ilvl w:val="0"/>
          <w:numId w:val="0"/>
        </w:numPr>
        <w:spacing w:before="0" w:beforeAutospacing="0" w:after="0" w:afterAutospacing="0"/>
        <w:jc w:val="both"/>
        <w:outlineLvl w:val="9"/>
        <w:rPr>
          <w:rFonts w:hint="eastAsia" w:ascii="Meiryo" w:hAnsi="Meiryo" w:eastAsia="微软雅黑" w:cs="Meiryo"/>
          <w:b/>
          <w:bCs/>
          <w:szCs w:val="28"/>
          <w:lang w:eastAsia="zh-CN"/>
        </w:rPr>
      </w:pPr>
      <w:r>
        <w:rPr>
          <w:rFonts w:hint="eastAsia" w:ascii="Meiryo" w:hAnsi="Meiryo" w:eastAsia="微软雅黑" w:cs="Meiryo"/>
          <w:b/>
          <w:bCs/>
          <w:szCs w:val="28"/>
          <w:lang w:eastAsia="zh-CN"/>
        </w:rPr>
        <w:drawing>
          <wp:inline distT="0" distB="0" distL="114300" distR="114300">
            <wp:extent cx="3267075" cy="1762125"/>
            <wp:effectExtent l="0" t="0" r="9525" b="9525"/>
            <wp:docPr id="8" name="图片 21" descr="KS0208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 descr="KS0208 (6)"/>
                    <pic:cNvPicPr>
                      <a:picLocks noChangeAspect="1"/>
                    </pic:cNvPicPr>
                  </pic:nvPicPr>
                  <pic:blipFill>
                    <a:blip r:embed="rId12"/>
                    <a:srcRect l="2711" t="28613" r="3464" b="2078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Working Principle: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stepper motor is mainly composed of a stator and a rotor. The stator is fixed. As shown in the figure below, the part of the coil group A, B, C, and D will generate a magnetic field when the coil group is energized. The rotor is the rotating part. As follows, the middle part of the stator, two poles are permanent magnets.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             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621790" cy="1424305"/>
            <wp:effectExtent l="0" t="0" r="1651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2" w:name="OLE_LINK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Single -phase four beat:</w:t>
      </w:r>
      <w:bookmarkEnd w:id="2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At the beginning, the coils of group A are turned on, and the poles of the rotor point at A coil. Next, the group A coil are disconnected, and the group B coils are turned on. The rotor will turn clockwise to the group B. Then, group B is disconnected, group C is turned on, and the rotor is turned to group C. After that, group C is disconnected, and group D is turned on, and the rotor is turned to group D. Finally, group D is disconnected, group A is turned on, and the rotor is turned to group A coils. Therefore, rotor turns 180° and continuously rotates B-C-D-A, which means it runs a circle (eight phase). As shown below, he rotation principle of stepper motor is A - B - C - D - A.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make order inverse(D - C - B - A - D .....) if you want to make stepper motor rotate anticlockwise.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516880" cy="3749675"/>
            <wp:effectExtent l="0" t="0" r="762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Half-phase and eight beat: 8 beat adopts single and dual beat way，A - AB - B - BC - C - CD - D - DA - A ...... ，rotor will rotate half phase in this order. For example, when A coil is electrified，rotor faces to A coil , then A and B coil are connected, on this condition, the strongest magnetic field produced lies in the central part of AB coil, which means rotating half-phase clockwise.</w:t>
      </w:r>
    </w:p>
    <w:p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Stepper Motor Parameters: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rotor rotates one circle when the stepper motor we provide rotates 32 phases and with the output shaft driven by 1:64 reduction geared set. Therefore the rotation (a circle) of output shaft requires  32 * 64 = 2048 phases.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step angle of 4-beat mode of 5V and 4-phase stepper motor is 11.25. And the step angle of 8-beat mode is 5.625, the reduction ratio is 1:64.</w:t>
      </w:r>
    </w:p>
    <w:p>
      <w:pPr>
        <w:rPr>
          <w:rFonts w:hint="default" w:ascii="Meiryo" w:hAnsi="Meiryo" w:eastAsia="Meiryo" w:cs="Meiryo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ULN2003Stepper Motor Drive Board: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It is a stepper motor driver, which converts the weak signal into a stronger control signal to drive the stepper motor.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 </w:t>
      </w:r>
    </w:p>
    <w:p>
      <w:pPr>
        <w:rPr>
          <w:rFonts w:hint="eastAsia" w:ascii="Meiryo" w:hAnsi="Meiryo" w:eastAsia="Meiryo" w:cs="Meiryo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following schematic diagram shows how to use the ULN2003 stepper motor driver board interface to connect a unipolar stepper motor to the pins of the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, and shows how to use four TIP120 interfaces.</w:t>
      </w:r>
    </w:p>
    <w:p>
      <w:pPr>
        <w:pStyle w:val="2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714625" cy="196215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Schematic Diagram and Wiring Diagram: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38800" cy="44005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Meiryo" w:hAnsi="Meiryo" w:eastAsia="Meiryo" w:cs="Meiryo"/>
          <w:b/>
          <w:bCs/>
          <w:kern w:val="2"/>
          <w:sz w:val="28"/>
          <w:szCs w:val="28"/>
          <w:lang w:val="en-US"/>
        </w:rPr>
      </w:pPr>
      <w:r>
        <w:rPr>
          <w:rFonts w:hint="default" w:ascii="Meiryo" w:hAnsi="Meiryo" w:eastAsia="Meiryo" w:cs="Meiryo"/>
          <w:b/>
          <w:bCs/>
          <w:kern w:val="2"/>
          <w:sz w:val="28"/>
          <w:szCs w:val="28"/>
          <w:lang w:val="en-US"/>
        </w:rPr>
        <w:drawing>
          <wp:inline distT="0" distB="0" distL="114300" distR="114300">
            <wp:extent cx="6217285" cy="4652645"/>
            <wp:effectExtent l="0" t="0" r="12065" b="14605"/>
            <wp:docPr id="13" name="图片 3" descr="ULN2003(1)11-1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ULN2003(1)11-1-1_bb"/>
                    <pic:cNvPicPr>
                      <a:picLocks noChangeAspect="1"/>
                    </pic:cNvPicPr>
                  </pic:nvPicPr>
                  <pic:blipFill>
                    <a:blip r:embed="rId17"/>
                    <a:srcRect b="5362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5.Test Code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The code used in this project is saved in the file KS3020 Keyestudio Raspberry Pi Pico Learning Kit Ultimate Edition\2. Windows  System\1. Python_Tutorial\2. Python Projects\Project 20：Stepping Motor. You can move the code to anywhere, for example, we can save the code in the 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Disk(D)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, the route is </w:t>
      </w:r>
      <w:r>
        <w:rPr>
          <w:rFonts w:hint="default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D: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\2. Python Projects.</w:t>
      </w:r>
    </w:p>
    <w:p>
      <w:p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click“This computer”→“D:”→“2. Python Projects”→“Project 20：Stepping Motor”. And double left-click the“Project_20_Stepping_Motor.py”.</w:t>
      </w:r>
    </w:p>
    <w:p>
      <w:pPr>
        <w:pStyle w:val="15"/>
        <w:spacing w:before="0" w:beforeAutospacing="0" w:after="0" w:afterAutospacing="0"/>
        <w:jc w:val="both"/>
        <w:outlineLvl w:val="2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eastAsia="zh-CN"/>
        </w:rPr>
        <w:drawing>
          <wp:inline distT="0" distB="0" distL="114300" distR="114300">
            <wp:extent cx="6187440" cy="3372485"/>
            <wp:effectExtent l="0" t="0" r="3810" b="18415"/>
            <wp:docPr id="14" name="图片 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Untitl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E6E0E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Pin initialization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in1 = Pin(21,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in2 = Pin(20,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in3 = Pin(19,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in4 = Pin(18,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Delay 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delay = 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number of steps required for the motor to rotate one revolution, (about 360°), with a slight deviation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ROUND_VALUE = 509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sequence value of the four-phase eight-beat stepper motor: A-AB-B-BC-C-CD-D-DA-A。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STEP_VALUE = [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[1, 0, 0,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[1, 1, 0,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1, 0,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1, 1,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0, 1,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0, 1, 1],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0, 0, 1],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[1, 0, 0, 1],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Pin output low level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reset():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in1(0)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in2(0)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in3(0)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in4(0)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If count is positive integers turn clockwise, if count is negative integers turn counterclockwise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step_run(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direction = 1  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turn 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&lt; 0: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direction = -1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turn counterclockwise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= -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x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bit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STEP_VALUE[::direction]: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in1(bit[0])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in2(bit[1])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in3(bit[2])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in4(bit[3])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.sleep_ms(delay)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reset()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If a is positive integers turn clockwise, if a is negative integers turn counterclockwise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step_angle(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step_run(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(ROUND_VALUE *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/ 360))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Cycle: turn clockwise one circle, then counterclockwise one circle.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step_run(509)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step_run(-509)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step_angle(360)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step_angle(-360)</w:t>
            </w:r>
          </w:p>
        </w:tc>
      </w:tr>
    </w:tbl>
    <w:p>
      <w:pPr>
        <w:numPr>
          <w:ilvl w:val="0"/>
          <w:numId w:val="3"/>
        </w:numPr>
        <w:bidi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</w:t>
      </w:r>
      <w:bookmarkStart w:id="3" w:name="_GoBack"/>
      <w:bookmarkEnd w:id="3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190500" cy="190500"/>
            <wp:effectExtent l="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7440" cy="3373755"/>
            <wp:effectExtent l="0" t="0" r="3810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right="0" w:righ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Click“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152400" cy="15240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Run current script”, the code starts executing, we will see that the four LEDS ( D1,D2,D3 ,D4) on the ULN2003 drive module will light up. The stepper motor rotates clockwise first, then counterclockwise, and keeps this state circulating. Press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“Ctrl+C”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or 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190500" cy="19050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5535" cy="3368675"/>
            <wp:effectExtent l="0" t="0" r="5715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24325" cy="12001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0" w:beforeAutospacing="0" w:after="0" w:afterAutospacing="0"/>
        <w:jc w:val="both"/>
        <w:outlineLvl w:val="2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Meiryo" w:hAnsi="Meiryo" w:eastAsia="Meiryo" w:cs="Meiryo"/>
          <w:b/>
          <w:bCs/>
          <w:kern w:val="2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zql5uc8AAAAF&#10;AQAADwAAAAAAAAABACAAAAAiAAAAZHJzL2Rvd25yZXYueG1sUEsBAhQAFAAAAAgAh07iQDUc/Fjs&#10;AQAA1gMAAA4AAAAAAAAAAQAgAAAAHgEAAGRycy9lMm9Eb2MueG1sUEsFBgAAAAAGAAYAWQEAAHwF&#10;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9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7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20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1312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8BvadkAAAAIAQAADwAAAAAA&#10;AAABACAAAAAiAAAAZHJzL2Rvd25yZXYueG1sUEsBAhQAFAAAAAgAh07iQDkd8zdLAgAAgAQAAA4A&#10;AAAAAAAAAQAgAAAAKAEAAGRycy9lMm9Eb2MueG1sUEsFBgAAAAAGAAYAWQEAAOU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7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40BFAE"/>
    <w:multiLevelType w:val="singleLevel"/>
    <w:tmpl w:val="C940BFAE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E8724188"/>
    <w:multiLevelType w:val="singleLevel"/>
    <w:tmpl w:val="E8724188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7241B592"/>
    <w:multiLevelType w:val="singleLevel"/>
    <w:tmpl w:val="7241B592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35D85E87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81063DC"/>
    <w:rsid w:val="19873DC3"/>
    <w:rsid w:val="19B20CC6"/>
    <w:rsid w:val="1AE02D6C"/>
    <w:rsid w:val="1DF77A79"/>
    <w:rsid w:val="1E2E34DE"/>
    <w:rsid w:val="1E2E4E2D"/>
    <w:rsid w:val="1FB5033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72728D"/>
    <w:rsid w:val="34D57356"/>
    <w:rsid w:val="34E06240"/>
    <w:rsid w:val="35D85E87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83200E5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5053F54"/>
    <w:rsid w:val="69877DDF"/>
    <w:rsid w:val="699A42CC"/>
    <w:rsid w:val="6A230CA0"/>
    <w:rsid w:val="6B1E05DF"/>
    <w:rsid w:val="6CAE1952"/>
    <w:rsid w:val="6D533E9D"/>
    <w:rsid w:val="717D080A"/>
    <w:rsid w:val="733406F3"/>
    <w:rsid w:val="73823D25"/>
    <w:rsid w:val="75D65D8D"/>
    <w:rsid w:val="769F2D0A"/>
    <w:rsid w:val="77136249"/>
    <w:rsid w:val="79B76717"/>
    <w:rsid w:val="7A8A274E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unhideWhenUsed/>
    <w:qFormat/>
    <w:uiPriority w:val="99"/>
    <w:rPr>
      <w:color w:val="800080"/>
      <w:u w:val="single"/>
    </w:rPr>
  </w:style>
  <w:style w:type="character" w:styleId="14">
    <w:name w:val="Hyperlink"/>
    <w:basedOn w:val="11"/>
    <w:qFormat/>
    <w:uiPriority w:val="0"/>
    <w:rPr>
      <w:color w:val="0000FF"/>
      <w:u w:val="single"/>
    </w:rPr>
  </w:style>
  <w:style w:type="paragraph" w:customStyle="1" w:styleId="15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10</Pages>
  <Words>990</Words>
  <Characters>4586</Characters>
  <Lines>0</Lines>
  <Paragraphs>0</Paragraphs>
  <TotalTime>0</TotalTime>
  <ScaleCrop>false</ScaleCrop>
  <LinksUpToDate>false</LinksUpToDate>
  <CharactersWithSpaces>5652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2022-04-06T03:23:00Z</dcterms:created>
  <dc:creator>Administrator</dc:creator>
  <cp:lastModifiedBy>NINGMEI</cp:lastModifiedBy>
  <dcterms:modified xsi:type="dcterms:W3CDTF">2022-12-29T03:17:02Z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AC0221C9FE0C46589D1453A3EA5739F5</vt:lpwstr>
  </property>
  <property fmtid="{D5CDD505-2E9C-101B-9397-08002B2CF9AE}" pid="4" name="commondata">
    <vt:lpwstr>eyJoZGlkIjoiZmI2NmYyMWQ1MTUxODExNTI4NDJhZjgyNGVjNGI3YzMifQ==</vt:lpwstr>
  </property>
</Properties>
</file>