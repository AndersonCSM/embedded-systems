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Project 18：Small Fan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ascii="Meiryo" w:hAnsi="Meiryo" w:eastAsia="Meiryo" w:cs="Meiryo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Introduction</w:t>
      </w:r>
    </w:p>
    <w:p>
      <w:pPr>
        <w:widowControl/>
        <w:spacing w:before="156" w:beforeLines="50" w:beforeAutospacing="0" w:after="156" w:afterLines="50" w:afterAutospacing="0"/>
        <w:jc w:val="left"/>
        <w:outlineLvl w:val="9"/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In the hot summer, we need an electric fan to cool us down, so in this project, we will use a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 to control 130 motor module and small blade to make a small fan.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Components Required</w:t>
      </w:r>
    </w:p>
    <w:tbl>
      <w:tblPr>
        <w:tblStyle w:val="10"/>
        <w:tblW w:w="91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3"/>
        <w:gridCol w:w="2958"/>
        <w:gridCol w:w="2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2171065" cy="864235"/>
                  <wp:effectExtent l="0" t="0" r="635" b="12065"/>
                  <wp:docPr id="1" name="图片 18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8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9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2" name="图片 2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bookmarkStart w:id="0" w:name="OLE_LINK1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0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5229" w:type="dxa"/>
            <w:gridSpan w:val="2"/>
            <w:vAlign w:val="top"/>
          </w:tcPr>
          <w:p>
            <w:pPr>
              <w:bidi w:val="0"/>
              <w:ind w:firstLine="1155" w:firstLineChars="55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17600" cy="1014095"/>
                  <wp:effectExtent l="0" t="0" r="6350" b="14605"/>
                  <wp:docPr id="3" name="图片 7" descr="KS6038 130电机驱动模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7" descr="KS6038 130电机驱动模块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313180" cy="1109345"/>
                  <wp:effectExtent l="0" t="0" r="1270" b="14605"/>
                  <wp:docPr id="4" name="图片 10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0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5648" t="13890" r="18509" b="2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80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68375" cy="518160"/>
                  <wp:effectExtent l="0" t="0" r="3175" b="15240"/>
                  <wp:docPr id="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130 Motor Module*1</w:t>
            </w:r>
          </w:p>
        </w:tc>
        <w:tc>
          <w:tcPr>
            <w:tcW w:w="295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M-F Dupont Wires</w:t>
            </w:r>
          </w:p>
        </w:tc>
        <w:tc>
          <w:tcPr>
            <w:tcW w:w="227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</w:tbl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Component Knowledge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1117600" cy="1014095"/>
            <wp:effectExtent l="0" t="0" r="6350" b="14605"/>
            <wp:docPr id="6" name="图片 16" descr="KS6038 130电机驱动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KS6038 130电机驱动模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130 motor module: The motor control module uses the HR1124S motor control chip, which is a single-channel H-bridge driver chip for DC motor. The H-bridge driving part of the HR1124S features low on-resistance PMOS and NMOS power tube. The low on-resistance ensures low power loss of the chip, making the chip work safely for a longer time. In addition, HR1124S has low standby current and</w:t>
      </w:r>
      <w:bookmarkStart w:id="1" w:name="OLE_LINK3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low </w:t>
      </w:r>
      <w:bookmarkEnd w:id="1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quiescent current, which makes HR1124S easy to be used in toy scheme.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Features: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voltage: 5V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current: 200MA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power: 2W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temperature: -10℃~ +50℃</w:t>
      </w:r>
    </w:p>
    <w:p>
      <w:pPr>
        <w:bidi w:val="0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autoSpaceDE w:val="0"/>
        <w:autoSpaceDN w:val="0"/>
        <w:adjustRightInd w:val="0"/>
        <w:spacing w:line="288" w:lineRule="auto"/>
        <w:jc w:val="both"/>
        <w:textAlignment w:val="center"/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 w:bidi="ar-SA"/>
        </w:rPr>
        <w:t>Schematic diagram: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418580" cy="18224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ind w:left="0" w:leftChars="0" w:firstLine="0" w:firstLineChars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Circuit Diagram and</w:t>
      </w: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Wiring Diagram</w:t>
      </w:r>
    </w:p>
    <w:p>
      <w:pPr>
        <w:widowControl/>
        <w:spacing w:before="156" w:beforeLines="50" w:beforeAutospacing="0" w:after="156" w:afterLines="50" w:afterAutospacing="0"/>
        <w:jc w:val="left"/>
        <w:outlineLvl w:val="9"/>
      </w:pPr>
      <w:r>
        <w:drawing>
          <wp:inline distT="0" distB="0" distL="114300" distR="114300">
            <wp:extent cx="5153025" cy="5086985"/>
            <wp:effectExtent l="0" t="0" r="9525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6" w:beforeLines="50" w:beforeAutospacing="0" w:after="156" w:afterLines="50" w:afterAutospacing="0"/>
        <w:jc w:val="left"/>
        <w:outlineLvl w:val="9"/>
        <w:rPr>
          <w:rFonts w:hint="default" w:ascii="Meiryo" w:hAnsi="Meiryo" w:eastAsia="Meiryo" w:cs="Meiryo"/>
          <w:sz w:val="28"/>
          <w:szCs w:val="28"/>
          <w:lang w:val="en-US"/>
        </w:rPr>
      </w:pPr>
      <w:r>
        <w:rPr>
          <w:rFonts w:hint="default" w:ascii="Meiryo" w:hAnsi="Meiryo" w:eastAsia="Meiryo" w:cs="Meiryo"/>
          <w:sz w:val="28"/>
          <w:szCs w:val="28"/>
          <w:lang w:val="en-US"/>
        </w:rPr>
        <w:drawing>
          <wp:inline distT="0" distB="0" distL="114300" distR="114300">
            <wp:extent cx="6168390" cy="6486525"/>
            <wp:effectExtent l="0" t="0" r="3810" b="9525"/>
            <wp:docPr id="9" name="图片 2" descr="Untitled Sketch17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Untitled Sketch17-1_bb"/>
                    <pic:cNvPicPr>
                      <a:picLocks noChangeAspect="1"/>
                    </pic:cNvPicPr>
                  </pic:nvPicPr>
                  <pic:blipFill>
                    <a:blip r:embed="rId13"/>
                    <a:srcRect b="5740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</w:t>
      </w:r>
      <w:bookmarkStart w:id="3" w:name="_GoBack"/>
      <w:bookmarkEnd w:id="3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Code</w:t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The code used in this project is saved in the file KS3020 Keyestudio Raspberry Pi Pico Learning Kit Ultimate Edition\2. Windows  System\1. Python_Tutorial\2. Python Projects\Project 18：Small Fan. You can move the code to anywhere, for example, we can save the code in the 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Disk(D)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, the route is</w:t>
      </w:r>
      <w:r>
        <w:rPr>
          <w:rFonts w:hint="default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D: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\2. Python Projects.</w:t>
      </w:r>
    </w:p>
    <w:p>
      <w:pPr>
        <w:pStyle w:val="2"/>
        <w:rPr>
          <w:rFonts w:hint="default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</w:pPr>
    </w:p>
    <w:p>
      <w:pPr>
        <w:bidi w:val="0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click“This computer”→“D:”→“2. Python Projects”→“Project 18：Small Fan”. And double left-click the“Project_18_ Small_Fan.py”.</w:t>
      </w:r>
    </w:p>
    <w:p>
      <w:pPr>
        <w:pStyle w:val="15"/>
        <w:spacing w:before="156" w:beforeLines="50" w:beforeAutospacing="0" w:after="156" w:afterLines="50" w:afterAutospacing="0"/>
        <w:outlineLvl w:val="2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182995" cy="3364230"/>
            <wp:effectExtent l="0" t="0" r="8255" b="7620"/>
            <wp:docPr id="10" name="图片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Untitl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E6E0E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bookmarkStart w:id="2" w:name="OLE_LINK4"/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motor1a = Pin(17, Pin.OUT)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create motor1a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7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7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motor1b = Pin(16, Pin.OUT)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create motor1b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forward():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motor1a.high()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motor1a high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motor1b.low()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motor1b low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backward():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motor1b.high()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stop():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test():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forward()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motor forward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.sleep(5)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#delay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stop()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motor stop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backward()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# motor backward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.sleep(5)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stop()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(5):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test()</w:t>
            </w:r>
          </w:p>
        </w:tc>
      </w:tr>
      <w:bookmarkEnd w:id="2"/>
    </w:tbl>
    <w:p>
      <w:pPr>
        <w:pStyle w:val="15"/>
        <w:spacing w:before="156" w:beforeLines="50" w:beforeAutospacing="0" w:after="156" w:afterLines="50" w:afterAutospacing="0"/>
        <w:outlineLvl w:val="2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2"/>
        </w:num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widowControl/>
        <w:spacing w:before="156" w:beforeLines="50" w:beforeAutospacing="0" w:after="156" w:afterLines="50" w:afterAutospacing="0"/>
        <w:jc w:val="left"/>
        <w:outlineLvl w:val="9"/>
      </w:pPr>
      <w:r>
        <w:drawing>
          <wp:inline distT="0" distB="0" distL="114300" distR="114300">
            <wp:extent cx="6185535" cy="3375660"/>
            <wp:effectExtent l="0" t="0" r="5715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 “Run current script”, the code starts executing, we will see that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small fan turns counterclockwise for 5 seconds and stops for 2 seconds, and then turns clockwise for 5 seconds and stops for 2 seconds. Repeat this rule for 5 times and then the small fan stops. Press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“Ctrl+C”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or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090" cy="335280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6pebnPAAAA&#10;BQEAAA8AAAAAAAAAAQAgAAAAIgAAAGRycy9kb3ducmV2LnhtbFBLAQIUABQAAAAIAIdO4kBSieyq&#10;7QEAANYDAAAOAAAAAAAAAAEAIAAAAB4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4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7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5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1312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fwG9p2QAAAAgBAAAPAAAAAAAA&#10;AAEAIAAAACIAAABkcnMvZG93bnJldi54bWxQSwECFAAUAAAACACHTuJA1V+wK0oCAACABAAADgAA&#10;AAAAAAABACAAAAAoAQAAZHJzL2Uyb0RvYy54bWxQSwUGAAAAAAYABgBZAQAA5A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7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6AAE6"/>
    <w:multiLevelType w:val="singleLevel"/>
    <w:tmpl w:val="BAD6AAE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40BFAE"/>
    <w:multiLevelType w:val="singleLevel"/>
    <w:tmpl w:val="C940BFAE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2D5F782F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B892643"/>
    <w:rsid w:val="1E2E34DE"/>
    <w:rsid w:val="1E2E4E2D"/>
    <w:rsid w:val="1FB5033A"/>
    <w:rsid w:val="1FFE13C4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2D5F782F"/>
    <w:rsid w:val="30CA570E"/>
    <w:rsid w:val="33157CB2"/>
    <w:rsid w:val="3372728D"/>
    <w:rsid w:val="34D57356"/>
    <w:rsid w:val="34E06240"/>
    <w:rsid w:val="375574D1"/>
    <w:rsid w:val="38500BBA"/>
    <w:rsid w:val="38506A88"/>
    <w:rsid w:val="393F2631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83B2915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5D65D8D"/>
    <w:rsid w:val="769F2D0A"/>
    <w:rsid w:val="77136249"/>
    <w:rsid w:val="79B76717"/>
    <w:rsid w:val="7A8A274E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unhideWhenUsed/>
    <w:qFormat/>
    <w:uiPriority w:val="99"/>
    <w:rPr>
      <w:color w:val="800080"/>
      <w:u w:val="single"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paragraph" w:customStyle="1" w:styleId="15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7</Pages>
  <Words>424</Words>
  <Characters>2056</Characters>
  <Lines>0</Lines>
  <Paragraphs>0</Paragraphs>
  <TotalTime>0</TotalTime>
  <ScaleCrop>false</ScaleCrop>
  <LinksUpToDate>false</LinksUpToDate>
  <CharactersWithSpaces>2458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2022-04-06T02:28:00Z</dcterms:created>
  <dc:creator>Administrator</dc:creator>
  <cp:lastModifiedBy>NINGMEI</cp:lastModifiedBy>
  <dcterms:modified xsi:type="dcterms:W3CDTF">2022-12-29T03:16:12Z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D0AC571FB31541319D90BCE74C509A4D</vt:lpwstr>
  </property>
  <property fmtid="{D5CDD505-2E9C-101B-9397-08002B2CF9AE}" pid="4" name="commondata">
    <vt:lpwstr>eyJoZGlkIjoiZmI2NmYyMWQ1MTUxODExNTI4NDJhZjgyNGVjNGI3YzMifQ==</vt:lpwstr>
  </property>
</Properties>
</file>