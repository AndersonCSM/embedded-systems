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Keyestudio Raspberry Pi Pico Learning Kit Ultimate Edition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</w:rPr>
        <w:t xml:space="preserve"> </w:t>
      </w:r>
    </w:p>
    <w:sdt>
      <w:sdtP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id w:val="147466341"/>
        <w:showingPlcHdr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kern w:val="2"/>
          <w:sz w:val="30"/>
          <w:szCs w:val="24"/>
          <w:lang w:val="en-US" w:eastAsia="zh-CN" w:bidi="ar-SA"/>
        </w:rPr>
      </w:sdtEndPr>
      <w:sdtContent>
        <w:p>
          <w:pPr>
            <w:bidi w:val="0"/>
          </w:pPr>
          <w:bookmarkStart w:id="0" w:name="_Toc32489"/>
          <w:bookmarkStart w:id="1" w:name="_Toc21538"/>
        </w:p>
      </w:sdtContent>
    </w:sdt>
    <w:bookmarkEnd w:id="0"/>
    <w:bookmarkEnd w:id="1"/>
    <w:p>
      <w:pPr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Introduction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bookmarkStart w:id="2" w:name="_Toc13599"/>
      <w:bookmarkStart w:id="3" w:name="_Toc16539"/>
      <w:bookmarkStart w:id="4" w:name="_Toc26008"/>
      <w:bookmarkStart w:id="5" w:name="_Toc29155"/>
      <w:bookmarkStart w:id="15" w:name="_GoBack"/>
      <w:bookmarkEnd w:id="15"/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Do you want to learn about programming?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As long as you are passionate about science and dare to explore new things, this kit is surely the best choice for you.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kit is a learning kit for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two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programming methods, including Thonny, MicroPython IDE and Arduino IDE.  you can create numerous fascinating experiments with the Raspberry pi, sensors, modules and electronic components.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utorials are provided, which contain detailed wiring diagrams, component knowledge, test code, and so on.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 addition, y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ou can master the use of electronics, physics, science and programming by building up experiment with this kit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pStyle w:val="2"/>
        <w:rPr>
          <w:rFonts w:hint="default"/>
          <w:lang w:val="en-US"/>
        </w:rPr>
      </w:pPr>
    </w:p>
    <w:bookmarkEnd w:id="2"/>
    <w:bookmarkEnd w:id="3"/>
    <w:bookmarkEnd w:id="4"/>
    <w:bookmarkEnd w:id="5"/>
    <w:p>
      <w:pPr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Kit List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               </w:t>
      </w:r>
    </w:p>
    <w:tbl>
      <w:tblPr>
        <w:tblStyle w:val="13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3"/>
        <w:gridCol w:w="1905"/>
        <w:gridCol w:w="1815"/>
        <w:gridCol w:w="2005"/>
        <w:gridCol w:w="15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5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bookmarkStart w:id="6" w:name="_Toc28709"/>
            <w:bookmarkStart w:id="7" w:name="_Toc14067"/>
            <w:bookmarkStart w:id="8" w:name="_Toc6198"/>
            <w:bookmarkStart w:id="9" w:name="_Toc20349"/>
            <w:r>
              <w:rPr>
                <w:rFonts w:hint="default"/>
                <w:highlight w:val="none"/>
                <w:lang w:val="en-US" w:eastAsia="zh-CN"/>
              </w:rPr>
              <w:drawing>
                <wp:inline distT="0" distB="0" distL="114300" distR="114300">
                  <wp:extent cx="1310005" cy="521335"/>
                  <wp:effectExtent l="0" t="0" r="4445" b="12065"/>
                  <wp:docPr id="16" name="图片 16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7112" t="26315" r="18067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184785" cy="685800"/>
                  <wp:effectExtent l="0" t="0" r="5715" b="0"/>
                  <wp:docPr id="44" name="图片 44" descr="5%)3M4_0E}9JQJK__T@`E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5%)3M4_0E}9JQJK__T@`EGB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89366" b="4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172720" cy="689610"/>
                  <wp:effectExtent l="0" t="0" r="17780" b="15240"/>
                  <wp:docPr id="45" name="图片 45" descr="S@H$JBXAOX`8B57D9PPR6}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S@H$JBXAOX`8B57D9PPR6}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9724" r="70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" cy="68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167640" cy="663575"/>
                  <wp:effectExtent l="0" t="0" r="3810" b="3175"/>
                  <wp:docPr id="47" name="图片 47" descr="CD9M}(Y$(}MY_TPO[1EV%9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CD9M}(Y$(}MY_TPO[1EV%9Q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88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66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153035" cy="741045"/>
                  <wp:effectExtent l="0" t="0" r="18415" b="190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9330" r="73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5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Raspberry</w:t>
            </w:r>
            <w:r>
              <w:rPr>
                <w:rFonts w:hint="default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Pi Pico*1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Blue LED*10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Red LED*10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ind w:firstLine="280" w:firstLineChars="100"/>
              <w:jc w:val="both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Yellow LED*10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Green LED*10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135890" cy="751840"/>
                  <wp:effectExtent l="0" t="0" r="16510" b="10160"/>
                  <wp:docPr id="6" name="图片 1" descr="图层 2 拷贝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图层 2 拷贝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75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751840" cy="551180"/>
                  <wp:effectExtent l="0" t="0" r="10160" b="1270"/>
                  <wp:docPr id="50" name="图片 50" descr="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4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6846" t="11570" r="6919" b="8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40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759460" cy="552450"/>
                  <wp:effectExtent l="0" t="0" r="2540" b="0"/>
                  <wp:docPr id="3" name="图片 3" descr="3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3(2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7181" t="10472" r="2419" b="7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862330" cy="659765"/>
                  <wp:effectExtent l="0" t="0" r="0" b="0"/>
                  <wp:docPr id="4" name="图片 4" descr="1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(2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3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842010" cy="647700"/>
                  <wp:effectExtent l="0" t="0" r="15240" b="0"/>
                  <wp:docPr id="19" name="图片 19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3914" t="2794" r="5360" b="6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1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ind w:firstLine="560" w:firstLineChars="200"/>
              <w:jc w:val="both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>RGB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 xml:space="preserve">220Ω 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Resistor*10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 xml:space="preserve">10KΩ 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Resistor*10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 xml:space="preserve">1KΩ 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Resistor*10</w:t>
            </w:r>
          </w:p>
        </w:tc>
        <w:tc>
          <w:tcPr>
            <w:tcW w:w="1590" w:type="dxa"/>
            <w:noWrap w:val="0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Raspberry Pi Pico 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528955" cy="483870"/>
                  <wp:effectExtent l="0" t="0" r="4445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48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563880" cy="458470"/>
                  <wp:effectExtent l="0" t="0" r="7620" b="17780"/>
                  <wp:docPr id="2" name="图片 2" descr="WV[4_HQIMNH(NGS`TGD8U3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WV[4_HQIMNH(NGS`TGD8U3U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440055" cy="527685"/>
                  <wp:effectExtent l="0" t="0" r="17145" b="5715"/>
                  <wp:docPr id="8" name="图片 8" descr="H4QG0GNSDN2S4]TSS)6UP4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4QG0GNSDN2S4]TSS)6UP4J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664845" cy="462280"/>
                  <wp:effectExtent l="0" t="0" r="1905" b="1397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" cy="46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704850" cy="521970"/>
                  <wp:effectExtent l="0" t="0" r="0" b="1143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2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>10KΩ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 xml:space="preserve"> Potentiometer*1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Active Buzzer*1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Passive Buzzer*1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Button*4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Tilt Switch*1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647700" cy="4375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710565" cy="440055"/>
                  <wp:effectExtent l="0" t="0" r="13335" b="171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527685" cy="520065"/>
                  <wp:effectExtent l="0" t="0" r="5715" b="1333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612775" cy="431800"/>
                  <wp:effectExtent l="0" t="0" r="15875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503555" cy="826770"/>
                  <wp:effectExtent l="0" t="0" r="11430" b="10795"/>
                  <wp:docPr id="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50355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Photoresistor*2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Flame Sensor*1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Yellow Cap*4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t xml:space="preserve">IC 74HC595N 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kern w:val="0"/>
                <w:sz w:val="28"/>
                <w:szCs w:val="28"/>
                <w:u w:val="none"/>
                <w:lang w:val="en-US" w:eastAsia="zh-CN" w:bidi="ar"/>
              </w:rPr>
              <w:t>ESP8266 Serial WiFi ESP-01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475615" cy="530860"/>
                  <wp:effectExtent l="0" t="0" r="635" b="254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" cy="53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86790" cy="498475"/>
                  <wp:effectExtent l="0" t="0" r="3810" b="15875"/>
                  <wp:docPr id="24" name="图片 24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3897" t="3793" r="1461" b="3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90" cy="49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  <w:drawing>
                <wp:inline distT="0" distB="0" distL="114300" distR="114300">
                  <wp:extent cx="0" cy="0"/>
                  <wp:effectExtent l="0" t="0" r="0" b="0"/>
                  <wp:docPr id="26" name="图片 26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856615" cy="426720"/>
                  <wp:effectExtent l="0" t="0" r="635" b="11430"/>
                  <wp:docPr id="33" name="图片 33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15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default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85520" cy="744220"/>
                  <wp:effectExtent l="0" t="0" r="5080" b="17780"/>
                  <wp:docPr id="7" name="图片 7" descr="KS6033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KS6033-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0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  <w:drawing>
                <wp:inline distT="0" distB="0" distL="114300" distR="114300">
                  <wp:extent cx="908050" cy="438150"/>
                  <wp:effectExtent l="0" t="0" r="6350" b="0"/>
                  <wp:docPr id="35" name="图片 3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36" name="图片 3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bookmarkStart w:id="10" w:name="OLE_LINK1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1-Digit Tube</w:t>
            </w:r>
            <w:bookmarkEnd w:id="10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 xml:space="preserve"> Display*1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4-Digit Tube Display*1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8*8 Dot Matrix Display 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Temperature and Humidity Sensor*1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LCD_128X32_DOT 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4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276225" cy="825500"/>
                  <wp:effectExtent l="0" t="0" r="12700" b="9525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76225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419100" cy="883285"/>
                  <wp:effectExtent l="0" t="0" r="12065" b="0"/>
                  <wp:docPr id="4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9100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748665" cy="580390"/>
                  <wp:effectExtent l="0" t="0" r="13335" b="10160"/>
                  <wp:docPr id="4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909320" cy="411480"/>
                  <wp:effectExtent l="0" t="0" r="5080" b="7620"/>
                  <wp:docPr id="4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32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827405" cy="751205"/>
                  <wp:effectExtent l="0" t="0" r="10795" b="10795"/>
                  <wp:docPr id="49" name="图片 49" descr="KS6038 130电机驱动模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KS6038 130电机驱动模块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IR Receiver*1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IR Remote Controller*1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ind w:firstLine="560" w:firstLineChars="200"/>
              <w:jc w:val="both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Servo*1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4*4</w:t>
            </w:r>
            <w:bookmarkStart w:id="11" w:name="OLE_LINK5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 xml:space="preserve"> </w:t>
            </w:r>
            <w:bookmarkStart w:id="12" w:name="OLE_LINK4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Membrane Key</w:t>
            </w:r>
            <w:bookmarkEnd w:id="11"/>
            <w:bookmarkEnd w:id="12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pad*1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130 DC Motor*1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871855" cy="294640"/>
                  <wp:effectExtent l="0" t="0" r="4445" b="10160"/>
                  <wp:docPr id="51" name="图片 1" descr="KS0388 Keyestudio USB转ESP-01S WIFI模块串口测试扩展板_0002_图层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" descr="KS0388 Keyestudio USB转ESP-01S WIFI模块串口测试扩展板_0002_图层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l="19566" t="39856" r="19495" b="39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5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drawing>
                <wp:inline distT="0" distB="0" distL="114300" distR="114300">
                  <wp:extent cx="862330" cy="589915"/>
                  <wp:effectExtent l="0" t="0" r="13970" b="635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30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716915" cy="511175"/>
                  <wp:effectExtent l="0" t="0" r="6985" b="3175"/>
                  <wp:docPr id="53" name="图片 53" descr="D:\Administrator\Documents\Tencent Files\951486705\Image\C2C\Q((BHW659CNE$_@WSPC8$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D:\Administrator\Documents\Tencent Files\951486705\Image\C2C\Q((BHW659CNE$_@WSPC8$TS.jpg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5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08050" cy="496570"/>
                  <wp:effectExtent l="0" t="0" r="6350" b="17780"/>
                  <wp:docPr id="57" name="图片 57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l="7189" t="4272" r="5201" b="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5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0" cy="0"/>
                  <wp:effectExtent l="0" t="0" r="0" b="0"/>
                  <wp:docPr id="58" name="图片 58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21385" cy="655955"/>
                  <wp:effectExtent l="0" t="0" r="12065" b="10795"/>
                  <wp:docPr id="60" name="图片 60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l="4598" t="9598" r="3448" b="12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385" cy="65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USB to ESP-01S</w:t>
            </w:r>
            <w:bookmarkStart w:id="13" w:name="OLE_LINK3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 xml:space="preserve"> WiFi Module Serial Shield</w:t>
            </w:r>
            <w:bookmarkEnd w:id="13"/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kern w:val="0"/>
                <w:sz w:val="28"/>
                <w:szCs w:val="28"/>
                <w:u w:val="none"/>
                <w:lang w:val="en-US" w:eastAsia="zh-CN" w:bidi="ar"/>
              </w:rPr>
              <w:t xml:space="preserve"> Stepper Motor Driver Board</w:t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Stepper Motor*1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Joystick Module*1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Sound Sensor*1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  <w:drawing>
                <wp:inline distT="0" distB="0" distL="114300" distR="114300">
                  <wp:extent cx="915035" cy="688975"/>
                  <wp:effectExtent l="0" t="0" r="18415" b="15875"/>
                  <wp:docPr id="46" name="图片 46" descr="KS6018人体红外热释电传感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KS6018人体红外热释电传感器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035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851535" cy="419100"/>
                  <wp:effectExtent l="0" t="0" r="5715" b="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l="671" t="3265" r="839" b="2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62" name="图片 6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63" name="图片 6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901065" cy="495300"/>
                  <wp:effectExtent l="0" t="0" r="13335" b="0"/>
                  <wp:docPr id="64" name="图片 64" descr="MD0017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MD0017 (1)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l="21596" t="33462" r="20952" b="35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07415" cy="678180"/>
                  <wp:effectExtent l="0" t="0" r="6985" b="7620"/>
                  <wp:docPr id="65" name="图片 65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 l="2383" b="1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41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900430" cy="441325"/>
                  <wp:effectExtent l="0" t="0" r="13970" b="15875"/>
                  <wp:docPr id="66" name="图片 66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rcRect t="5703" r="3614" b="3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PIR Motion Sensor*1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kern w:val="0"/>
                <w:sz w:val="28"/>
                <w:szCs w:val="28"/>
                <w:u w:val="none"/>
                <w:lang w:val="en-US" w:eastAsia="zh-CN" w:bidi="ar"/>
              </w:rPr>
              <w:t>RFID Module*1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Ultrasonic Sensor*1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bookmarkStart w:id="14" w:name="OLE_LINK2"/>
            <w:r>
              <w:rPr>
                <w:rFonts w:hint="eastAsia" w:ascii="微软雅黑" w:hAnsi="微软雅黑" w:eastAsia="微软雅黑" w:cs="微软雅黑"/>
                <w:i w:val="0"/>
                <w:color w:val="auto"/>
                <w:kern w:val="0"/>
                <w:sz w:val="28"/>
                <w:szCs w:val="28"/>
                <w:u w:val="none"/>
                <w:lang w:val="en-US" w:eastAsia="zh-CN" w:bidi="ar"/>
              </w:rPr>
              <w:t>LM35</w:t>
            </w:r>
            <w:bookmarkEnd w:id="14"/>
            <w:r>
              <w:rPr>
                <w:rFonts w:hint="eastAsia" w:ascii="微软雅黑" w:hAnsi="微软雅黑" w:eastAsia="微软雅黑" w:cs="微软雅黑"/>
                <w:i w:val="0"/>
                <w:color w:val="auto"/>
                <w:kern w:val="0"/>
                <w:sz w:val="28"/>
                <w:szCs w:val="28"/>
                <w:u w:val="none"/>
                <w:lang w:val="en-US" w:eastAsia="zh-CN" w:bidi="ar"/>
              </w:rPr>
              <w:t xml:space="preserve"> Temperature Sensor*1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5V Relay Module*1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202565" cy="906780"/>
                  <wp:effectExtent l="0" t="0" r="7620" b="698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2565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368935" cy="812800"/>
                  <wp:effectExtent l="0" t="0" r="6350" b="12065"/>
                  <wp:docPr id="8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368935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786765" cy="495300"/>
                  <wp:effectExtent l="0" t="0" r="13335" b="0"/>
                  <wp:docPr id="75" name="图片 75" descr="门卡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门卡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6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369570" cy="1036320"/>
                  <wp:effectExtent l="0" t="0" r="11430" b="11430"/>
                  <wp:docPr id="7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36957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854075" cy="387350"/>
                  <wp:effectExtent l="0" t="0" r="3175" b="12700"/>
                  <wp:docPr id="7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075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10K Thermistor*1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ABS Key Chain*1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White Card*1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Breadboard*1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8"/>
                <w:szCs w:val="28"/>
                <w:lang w:val="en-US" w:eastAsia="zh-CN" w:bidi="ar-SA"/>
              </w:rPr>
              <w:t>USB Cable*1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717550" cy="503555"/>
                  <wp:effectExtent l="0" t="0" r="6350" b="1079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550" cy="50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</w:rPr>
              <w:drawing>
                <wp:inline distT="0" distB="0" distL="114300" distR="114300">
                  <wp:extent cx="880745" cy="361950"/>
                  <wp:effectExtent l="0" t="0" r="14605" b="0"/>
                  <wp:docPr id="7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47700" cy="567055"/>
                  <wp:effectExtent l="0" t="0" r="0" b="4445"/>
                  <wp:docPr id="83" name="图片 83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l="34124" t="12041" r="20046" b="27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699135" cy="520700"/>
                  <wp:effectExtent l="0" t="0" r="5715" b="12700"/>
                  <wp:docPr id="84" name="图片 84" descr="杜邦线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 descr="杜邦线-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rcRect l="23061" b="14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18"/>
                <w:szCs w:val="18"/>
                <w:lang w:eastAsia="zh-CN"/>
              </w:rPr>
              <w:drawing>
                <wp:inline distT="0" distB="0" distL="114300" distR="114300">
                  <wp:extent cx="647700" cy="567055"/>
                  <wp:effectExtent l="0" t="0" r="0" b="4445"/>
                  <wp:docPr id="20" name="图片 20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l="34124" t="12041" r="20046" b="27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03" w:type="dxa"/>
            <w:noWrap w:val="0"/>
            <w:vAlign w:val="center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8"/>
                <w:szCs w:val="28"/>
                <w:lang w:val="en-US" w:eastAsia="zh-CN" w:bidi="ar-SA"/>
              </w:rPr>
              <w:t>Resistance Card*1</w:t>
            </w:r>
          </w:p>
        </w:tc>
        <w:tc>
          <w:tcPr>
            <w:tcW w:w="19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Jumper Wire*30</w:t>
            </w:r>
          </w:p>
        </w:tc>
        <w:tc>
          <w:tcPr>
            <w:tcW w:w="181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M-F Dupont Wire40</w:t>
            </w:r>
          </w:p>
        </w:tc>
        <w:tc>
          <w:tcPr>
            <w:tcW w:w="2005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F-F Dupont Wire*40</w:t>
            </w:r>
          </w:p>
        </w:tc>
        <w:tc>
          <w:tcPr>
            <w:tcW w:w="1590" w:type="dxa"/>
            <w:noWrap w:val="0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8"/>
                <w:szCs w:val="28"/>
                <w:lang w:val="en-US" w:eastAsia="zh-CN"/>
              </w:rPr>
              <w:t>10CM M-F Dupont Wires*10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bookmarkEnd w:id="6"/>
    <w:bookmarkEnd w:id="7"/>
    <w:bookmarkEnd w:id="8"/>
    <w:bookmarkEnd w:id="9"/>
    <w:p>
      <w:pPr>
        <w:pStyle w:val="2"/>
        <w:rPr>
          <w:rFonts w:hint="default" w:ascii="微软雅黑" w:hAnsi="微软雅黑" w:eastAsia="微软雅黑" w:cs="微软雅黑"/>
          <w:b/>
          <w:bCs/>
          <w:color w:val="auto"/>
          <w:kern w:val="2"/>
          <w:sz w:val="30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0"/>
          <w:szCs w:val="24"/>
          <w:lang w:val="en-US" w:eastAsia="zh-CN" w:bidi="ar-SA"/>
        </w:rPr>
        <w:t>Catalogue: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1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01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02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Onboard LED flashing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03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External LED flashing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04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Breathing 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05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Traffic Lights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06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RGB 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07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Flowing Water 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08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1-Digit Digital Tube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09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4-Digit Digital Tube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10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8×8 Dot-matrix Display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11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74HC595N Control 8 LEDs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Project 12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Active Buzzer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13: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Passive Buzzer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14: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Mini Table Lamp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15: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Tilt And 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16: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Burglar Alarm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17: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I2C 128×32 LCD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18: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Small Fan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19: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Servo Sweep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20: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Stepping Motor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21: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Relay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22: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Dimming 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23: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Flame Alarm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24: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Night Lamp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25: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Human  Induction Lamp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26: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Sound Control Fan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  <w:vAlign w:val="top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27: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Temperature Measurement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28: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Rocker control 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29: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Temperature Humidity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30: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Ultrasonic Ranger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31: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Temperature Instrument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32: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RFID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33: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Keypad Door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34: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IR Control Sound and 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35: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WiFi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 xml:space="preserve">Project </w:t>
            </w:r>
            <w:r>
              <w:rPr>
                <w:rFonts w:hint="eastAsia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36:</w:t>
            </w:r>
          </w:p>
        </w:tc>
        <w:tc>
          <w:tcPr>
            <w:tcW w:w="5091" w:type="dxa"/>
          </w:tcPr>
          <w:p>
            <w:pPr>
              <w:pStyle w:val="2"/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sz w:val="21"/>
                <w:szCs w:val="21"/>
                <w:vertAlign w:val="baseline"/>
                <w:lang w:val="en-US" w:eastAsia="zh-CN"/>
              </w:rPr>
              <w:t>WiFi Smart Home</w:t>
            </w:r>
          </w:p>
        </w:tc>
      </w:tr>
    </w:tbl>
    <w:p>
      <w:pPr>
        <w:pStyle w:val="2"/>
        <w:rPr>
          <w:rFonts w:hint="default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9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1312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C9A056"/>
    <w:multiLevelType w:val="singleLevel"/>
    <w:tmpl w:val="FDC9A05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EDA575"/>
    <w:multiLevelType w:val="singleLevel"/>
    <w:tmpl w:val="16EDA57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A15DD"/>
    <w:rsid w:val="00873A12"/>
    <w:rsid w:val="0144437A"/>
    <w:rsid w:val="01B94EDD"/>
    <w:rsid w:val="02726D04"/>
    <w:rsid w:val="02FB48F0"/>
    <w:rsid w:val="03443EDE"/>
    <w:rsid w:val="03A93C5F"/>
    <w:rsid w:val="03C16DA2"/>
    <w:rsid w:val="03E8151B"/>
    <w:rsid w:val="04464766"/>
    <w:rsid w:val="04AF75C8"/>
    <w:rsid w:val="05492B02"/>
    <w:rsid w:val="05A827D0"/>
    <w:rsid w:val="080309FE"/>
    <w:rsid w:val="086D08DB"/>
    <w:rsid w:val="09CB22E3"/>
    <w:rsid w:val="0AF00580"/>
    <w:rsid w:val="0B8F6312"/>
    <w:rsid w:val="0BE81E1F"/>
    <w:rsid w:val="0BEB51A8"/>
    <w:rsid w:val="0C5E328B"/>
    <w:rsid w:val="0CF0004D"/>
    <w:rsid w:val="0DCD2973"/>
    <w:rsid w:val="0E024FCA"/>
    <w:rsid w:val="0F2A26BE"/>
    <w:rsid w:val="0F5F249F"/>
    <w:rsid w:val="10856311"/>
    <w:rsid w:val="10FA459F"/>
    <w:rsid w:val="1146350B"/>
    <w:rsid w:val="11AB18CE"/>
    <w:rsid w:val="120201C1"/>
    <w:rsid w:val="12480E0E"/>
    <w:rsid w:val="12D00216"/>
    <w:rsid w:val="13996F2F"/>
    <w:rsid w:val="13DD3824"/>
    <w:rsid w:val="151855CD"/>
    <w:rsid w:val="153717ED"/>
    <w:rsid w:val="15FA549D"/>
    <w:rsid w:val="179A15DD"/>
    <w:rsid w:val="179B430A"/>
    <w:rsid w:val="183C6837"/>
    <w:rsid w:val="1930142C"/>
    <w:rsid w:val="19873DC3"/>
    <w:rsid w:val="19B20CC6"/>
    <w:rsid w:val="1AE02D6C"/>
    <w:rsid w:val="1C0D60BD"/>
    <w:rsid w:val="1C401D1F"/>
    <w:rsid w:val="1E2E34DE"/>
    <w:rsid w:val="1E2E4E2D"/>
    <w:rsid w:val="1F35316E"/>
    <w:rsid w:val="1F353AD7"/>
    <w:rsid w:val="1FB5033A"/>
    <w:rsid w:val="1FC0527D"/>
    <w:rsid w:val="20BB616A"/>
    <w:rsid w:val="22631FB3"/>
    <w:rsid w:val="22774AA2"/>
    <w:rsid w:val="22F95332"/>
    <w:rsid w:val="23410ECC"/>
    <w:rsid w:val="236F5AE4"/>
    <w:rsid w:val="2381428B"/>
    <w:rsid w:val="251E4EBE"/>
    <w:rsid w:val="253751EA"/>
    <w:rsid w:val="25B43844"/>
    <w:rsid w:val="25B6457B"/>
    <w:rsid w:val="26765D6A"/>
    <w:rsid w:val="26A3288B"/>
    <w:rsid w:val="26FB7275"/>
    <w:rsid w:val="272A6B77"/>
    <w:rsid w:val="27654FFF"/>
    <w:rsid w:val="28C205AC"/>
    <w:rsid w:val="29954D80"/>
    <w:rsid w:val="299B12D5"/>
    <w:rsid w:val="2A075586"/>
    <w:rsid w:val="2B722866"/>
    <w:rsid w:val="2C2A2AB8"/>
    <w:rsid w:val="2D465CF3"/>
    <w:rsid w:val="2E901CA7"/>
    <w:rsid w:val="2F97140F"/>
    <w:rsid w:val="30A76E53"/>
    <w:rsid w:val="33157CB2"/>
    <w:rsid w:val="3372728D"/>
    <w:rsid w:val="347279FC"/>
    <w:rsid w:val="34D57356"/>
    <w:rsid w:val="34E06240"/>
    <w:rsid w:val="35E71A65"/>
    <w:rsid w:val="375574D1"/>
    <w:rsid w:val="38500BBA"/>
    <w:rsid w:val="38506A88"/>
    <w:rsid w:val="39543F43"/>
    <w:rsid w:val="398149FD"/>
    <w:rsid w:val="3D4D550C"/>
    <w:rsid w:val="3D790A8B"/>
    <w:rsid w:val="3D8F1AD8"/>
    <w:rsid w:val="3EA85113"/>
    <w:rsid w:val="3EDE3531"/>
    <w:rsid w:val="3F067042"/>
    <w:rsid w:val="3F9B524A"/>
    <w:rsid w:val="3FC86C59"/>
    <w:rsid w:val="40884F84"/>
    <w:rsid w:val="408F288A"/>
    <w:rsid w:val="413E1176"/>
    <w:rsid w:val="415473E5"/>
    <w:rsid w:val="416F0E51"/>
    <w:rsid w:val="41C30927"/>
    <w:rsid w:val="426840CA"/>
    <w:rsid w:val="4269456D"/>
    <w:rsid w:val="4271448D"/>
    <w:rsid w:val="45435922"/>
    <w:rsid w:val="459C53D8"/>
    <w:rsid w:val="47A867D3"/>
    <w:rsid w:val="480107D0"/>
    <w:rsid w:val="49C940FC"/>
    <w:rsid w:val="49DE1348"/>
    <w:rsid w:val="4A097990"/>
    <w:rsid w:val="4A9A5011"/>
    <w:rsid w:val="4AC372C2"/>
    <w:rsid w:val="4B4F3FCF"/>
    <w:rsid w:val="4BAF3B68"/>
    <w:rsid w:val="4C3A4497"/>
    <w:rsid w:val="4C531AA4"/>
    <w:rsid w:val="4D085C11"/>
    <w:rsid w:val="4D6115D8"/>
    <w:rsid w:val="4DBB4D46"/>
    <w:rsid w:val="4DD50C1F"/>
    <w:rsid w:val="4EC50FB3"/>
    <w:rsid w:val="4F2517FF"/>
    <w:rsid w:val="50B57688"/>
    <w:rsid w:val="50F03FCE"/>
    <w:rsid w:val="50F34CAD"/>
    <w:rsid w:val="52322C43"/>
    <w:rsid w:val="529965E1"/>
    <w:rsid w:val="52A92797"/>
    <w:rsid w:val="5335086F"/>
    <w:rsid w:val="545F61BA"/>
    <w:rsid w:val="54634EB3"/>
    <w:rsid w:val="54706C03"/>
    <w:rsid w:val="54AF7F3B"/>
    <w:rsid w:val="553167C9"/>
    <w:rsid w:val="5561176B"/>
    <w:rsid w:val="562847E0"/>
    <w:rsid w:val="586A2191"/>
    <w:rsid w:val="5883375B"/>
    <w:rsid w:val="59682851"/>
    <w:rsid w:val="59AC4596"/>
    <w:rsid w:val="5A645E43"/>
    <w:rsid w:val="5A866123"/>
    <w:rsid w:val="5CA3122D"/>
    <w:rsid w:val="5D7F01DA"/>
    <w:rsid w:val="5EF13B3C"/>
    <w:rsid w:val="5F49677C"/>
    <w:rsid w:val="5FDF140B"/>
    <w:rsid w:val="60FC5DF2"/>
    <w:rsid w:val="61AF0941"/>
    <w:rsid w:val="63BD72E1"/>
    <w:rsid w:val="6568089E"/>
    <w:rsid w:val="66772B35"/>
    <w:rsid w:val="69877DDF"/>
    <w:rsid w:val="699A42CC"/>
    <w:rsid w:val="6A230CA0"/>
    <w:rsid w:val="6B1E05DF"/>
    <w:rsid w:val="6B8B350B"/>
    <w:rsid w:val="6BD213B3"/>
    <w:rsid w:val="6CAC5760"/>
    <w:rsid w:val="6CAE1952"/>
    <w:rsid w:val="6D533E9D"/>
    <w:rsid w:val="70D36210"/>
    <w:rsid w:val="717D080A"/>
    <w:rsid w:val="724C3A64"/>
    <w:rsid w:val="724E2BCD"/>
    <w:rsid w:val="72C17B82"/>
    <w:rsid w:val="73823D25"/>
    <w:rsid w:val="75D65D8D"/>
    <w:rsid w:val="769B1565"/>
    <w:rsid w:val="769F2D0A"/>
    <w:rsid w:val="77136249"/>
    <w:rsid w:val="77D96B7A"/>
    <w:rsid w:val="793B0CF2"/>
    <w:rsid w:val="79B76717"/>
    <w:rsid w:val="79DA51CE"/>
    <w:rsid w:val="7A8A274E"/>
    <w:rsid w:val="7BCC3414"/>
    <w:rsid w:val="7D38229D"/>
    <w:rsid w:val="7F0A654C"/>
    <w:rsid w:val="7F7C2EDE"/>
    <w:rsid w:val="7FBC65E3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link w:val="24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paragraph" w:styleId="4">
    <w:name w:val="heading 2"/>
    <w:basedOn w:val="5"/>
    <w:next w:val="1"/>
    <w:link w:val="2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黑体"/>
      <w:b/>
      <w:sz w:val="32"/>
    </w:rPr>
  </w:style>
  <w:style w:type="paragraph" w:styleId="6">
    <w:name w:val="heading 3"/>
    <w:basedOn w:val="1"/>
    <w:next w:val="1"/>
    <w:link w:val="2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paragraph" w:styleId="7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5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unhideWhenUsed/>
    <w:qFormat/>
    <w:uiPriority w:val="99"/>
    <w:rPr>
      <w:color w:val="800080"/>
      <w:u w:val="single"/>
    </w:rPr>
  </w:style>
  <w:style w:type="character" w:styleId="18">
    <w:name w:val="Emphasis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paragraph" w:customStyle="1" w:styleId="20">
    <w:name w:val="列出段落1"/>
    <w:basedOn w:val="1"/>
    <w:qFormat/>
    <w:uiPriority w:val="99"/>
    <w:pPr>
      <w:ind w:firstLine="420" w:firstLineChars="200"/>
    </w:pPr>
    <w:rPr>
      <w:rFonts w:ascii="Times New Roman" w:hAnsi="Times New Roman"/>
      <w:szCs w:val="24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3">
    <w:name w:val="标题 3 Char"/>
    <w:link w:val="6"/>
    <w:qFormat/>
    <w:uiPriority w:val="0"/>
    <w:rPr>
      <w:rFonts w:ascii="Tahoma" w:hAnsi="Tahoma"/>
      <w:b/>
      <w:sz w:val="28"/>
    </w:rPr>
  </w:style>
  <w:style w:type="character" w:customStyle="1" w:styleId="24">
    <w:name w:val="标题 1 Char"/>
    <w:link w:val="3"/>
    <w:qFormat/>
    <w:uiPriority w:val="0"/>
    <w:rPr>
      <w:rFonts w:hint="eastAsia" w:ascii="Calibri" w:hAnsi="Calibri" w:eastAsia="宋体" w:cs="宋体"/>
      <w:b/>
      <w:kern w:val="44"/>
      <w:sz w:val="44"/>
      <w:szCs w:val="48"/>
      <w:lang w:bidi="ar"/>
    </w:rPr>
  </w:style>
  <w:style w:type="character" w:customStyle="1" w:styleId="25">
    <w:name w:val="标题 2 Char"/>
    <w:link w:val="4"/>
    <w:qFormat/>
    <w:uiPriority w:val="0"/>
    <w:rPr>
      <w:rFonts w:ascii="Calibri" w:hAnsi="Calibri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jpe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jpe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5</Pages>
  <Words>407</Words>
  <Characters>2277</Characters>
  <Lines>0</Lines>
  <Paragraphs>0</Paragraphs>
  <TotalTime>0</TotalTime>
  <ScaleCrop>false</ScaleCrop>
  <LinksUpToDate>false</LinksUpToDate>
  <CharactersWithSpaces>2583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2021-01-15T02:42:00Z</dcterms:created>
  <dc:creator>Administrator</dc:creator>
  <cp:lastModifiedBy>Administrator</cp:lastModifiedBy>
  <dcterms:modified xsi:type="dcterms:W3CDTF">2022-04-28T05:06:50Z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9569CBAF166943768F6B184612CFE744</vt:lpwstr>
  </property>
</Properties>
</file>